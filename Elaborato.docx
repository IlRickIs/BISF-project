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0B1D3" w14:textId="77777777" w:rsidR="003C50B5" w:rsidRPr="002F3084" w:rsidRDefault="003C50B5" w:rsidP="004437C2">
      <w:bookmarkStart w:id="0" w:name="_Hlk163054442"/>
      <w:bookmarkEnd w:id="0"/>
    </w:p>
    <w:p w14:paraId="373ED48B" w14:textId="4886E0F3" w:rsidR="003C50B5" w:rsidRPr="002F3084" w:rsidRDefault="003C50B5" w:rsidP="004437C2">
      <w:r w:rsidRPr="002F3084">
        <w:drawing>
          <wp:anchor distT="0" distB="0" distL="133350" distR="114300" simplePos="0" relativeHeight="251659264" behindDoc="0" locked="0" layoutInCell="1" allowOverlap="1" wp14:anchorId="1326CD6B" wp14:editId="2287A9D5">
            <wp:simplePos x="0" y="0"/>
            <wp:positionH relativeFrom="margin">
              <wp:posOffset>-10768</wp:posOffset>
            </wp:positionH>
            <wp:positionV relativeFrom="margin">
              <wp:posOffset>-13253</wp:posOffset>
            </wp:positionV>
            <wp:extent cx="1224000" cy="1256400"/>
            <wp:effectExtent l="0" t="0" r="0" b="0"/>
            <wp:wrapSquare wrapText="bothSides"/>
            <wp:docPr id="1" name="Immagine 1" descr="C:\WINNT\Profiles\poweruser\Desktop\bicocca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C:\WINNT\Profiles\poweruser\Desktop\bicocca (1)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0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3084">
        <w:t>Università degli Studi di Milano Bicocca</w:t>
      </w:r>
    </w:p>
    <w:p w14:paraId="61A405B6" w14:textId="77777777" w:rsidR="003C50B5" w:rsidRPr="002F3084" w:rsidRDefault="003C50B5" w:rsidP="004437C2">
      <w:r w:rsidRPr="002F3084">
        <w:t>Dipartimento di Informatica, Sistemistica e Comunicazione</w:t>
      </w:r>
    </w:p>
    <w:p w14:paraId="6C7BF932" w14:textId="77777777" w:rsidR="003C50B5" w:rsidRPr="002F3084" w:rsidRDefault="003C50B5" w:rsidP="004437C2">
      <w:bookmarkStart w:id="1" w:name="OLE_LINK1"/>
      <w:bookmarkStart w:id="2" w:name="OLE_LINK2"/>
      <w:bookmarkStart w:id="3" w:name="_Hlk287340255"/>
      <w:r w:rsidRPr="002F3084">
        <w:t>Corso di laurea in Informatica</w:t>
      </w:r>
      <w:bookmarkEnd w:id="1"/>
      <w:bookmarkEnd w:id="2"/>
      <w:bookmarkEnd w:id="3"/>
    </w:p>
    <w:p w14:paraId="6B13F5E9" w14:textId="77777777" w:rsidR="003C50B5" w:rsidRPr="002F3084" w:rsidRDefault="003C50B5" w:rsidP="004437C2"/>
    <w:p w14:paraId="77CDEA7F" w14:textId="77777777" w:rsidR="003C50B5" w:rsidRPr="002F3084" w:rsidRDefault="003C50B5" w:rsidP="004437C2"/>
    <w:p w14:paraId="31A9F7E8" w14:textId="77777777" w:rsidR="003C50B5" w:rsidRPr="002F3084" w:rsidRDefault="003C50B5" w:rsidP="004437C2"/>
    <w:p w14:paraId="503B04F3" w14:textId="22688681" w:rsidR="003C50B5" w:rsidRPr="002F3084" w:rsidRDefault="00151F28" w:rsidP="004437C2">
      <w:pPr>
        <w:pStyle w:val="NoSpacing"/>
        <w:jc w:val="center"/>
        <w:rPr>
          <w:b/>
          <w:bCs/>
          <w:sz w:val="56"/>
          <w:szCs w:val="56"/>
        </w:rPr>
      </w:pPr>
      <w:r w:rsidRPr="002F3084">
        <w:rPr>
          <w:b/>
          <w:bCs/>
          <w:sz w:val="56"/>
          <w:szCs w:val="56"/>
        </w:rPr>
        <w:t xml:space="preserve">Progetto </w:t>
      </w:r>
      <w:r w:rsidR="005533D3" w:rsidRPr="002F3084">
        <w:rPr>
          <w:b/>
          <w:bCs/>
          <w:sz w:val="56"/>
          <w:szCs w:val="56"/>
        </w:rPr>
        <w:t>di Business Intelligence</w:t>
      </w:r>
      <w:r w:rsidRPr="002F3084">
        <w:rPr>
          <w:b/>
          <w:bCs/>
          <w:sz w:val="56"/>
          <w:szCs w:val="56"/>
        </w:rPr>
        <w:t xml:space="preserve"> per </w:t>
      </w:r>
      <w:r w:rsidR="005533D3" w:rsidRPr="002F3084">
        <w:rPr>
          <w:b/>
          <w:bCs/>
          <w:sz w:val="56"/>
          <w:szCs w:val="56"/>
        </w:rPr>
        <w:t xml:space="preserve">i servizi finanziari </w:t>
      </w:r>
    </w:p>
    <w:p w14:paraId="0339BF50" w14:textId="77777777" w:rsidR="003C50B5" w:rsidRPr="002F3084" w:rsidRDefault="003C50B5" w:rsidP="004437C2"/>
    <w:p w14:paraId="596D1C27" w14:textId="77777777" w:rsidR="003C50B5" w:rsidRPr="002F3084" w:rsidRDefault="003C50B5" w:rsidP="004437C2"/>
    <w:p w14:paraId="49DDF7EF" w14:textId="77777777" w:rsidR="003C50B5" w:rsidRPr="002F3084" w:rsidRDefault="003C50B5" w:rsidP="004437C2"/>
    <w:p w14:paraId="637D6EA7" w14:textId="77777777" w:rsidR="003C50B5" w:rsidRPr="002F3084" w:rsidRDefault="003C50B5" w:rsidP="004437C2"/>
    <w:p w14:paraId="5E0AECE9" w14:textId="77777777" w:rsidR="003C50B5" w:rsidRPr="002F3084" w:rsidRDefault="003C50B5" w:rsidP="004437C2"/>
    <w:p w14:paraId="642F843A" w14:textId="77777777" w:rsidR="003C50B5" w:rsidRPr="002F3084" w:rsidRDefault="003C50B5" w:rsidP="004437C2"/>
    <w:p w14:paraId="4593B50F" w14:textId="77777777" w:rsidR="003C50B5" w:rsidRPr="002F3084" w:rsidRDefault="003C50B5" w:rsidP="004437C2"/>
    <w:p w14:paraId="36AC935B" w14:textId="77777777" w:rsidR="003C50B5" w:rsidRPr="002F3084" w:rsidRDefault="003C50B5" w:rsidP="004437C2"/>
    <w:p w14:paraId="73F2091F" w14:textId="77777777" w:rsidR="003C50B5" w:rsidRPr="002F3084" w:rsidRDefault="003C50B5" w:rsidP="004437C2"/>
    <w:p w14:paraId="1CE2A413" w14:textId="77777777" w:rsidR="00151F28" w:rsidRPr="002F3084" w:rsidRDefault="00151F28" w:rsidP="004437C2"/>
    <w:p w14:paraId="1AFA81A3" w14:textId="77777777" w:rsidR="00151F28" w:rsidRPr="002F3084" w:rsidRDefault="00151F28" w:rsidP="004437C2"/>
    <w:p w14:paraId="2754DC14" w14:textId="77777777" w:rsidR="003C50B5" w:rsidRPr="002F3084" w:rsidRDefault="003C50B5" w:rsidP="004437C2"/>
    <w:p w14:paraId="51BA77D0" w14:textId="52F67449" w:rsidR="003C50B5" w:rsidRPr="002F3084" w:rsidRDefault="00151F28" w:rsidP="004437C2">
      <w:pPr>
        <w:pStyle w:val="NoSpacing"/>
        <w:jc w:val="right"/>
        <w:rPr>
          <w:sz w:val="28"/>
          <w:szCs w:val="28"/>
        </w:rPr>
      </w:pPr>
      <w:r w:rsidRPr="002F3084">
        <w:rPr>
          <w:sz w:val="28"/>
          <w:szCs w:val="28"/>
        </w:rPr>
        <w:t>Progetto di</w:t>
      </w:r>
      <w:r w:rsidR="003C50B5" w:rsidRPr="002F3084">
        <w:rPr>
          <w:sz w:val="28"/>
          <w:szCs w:val="28"/>
        </w:rPr>
        <w:t>:</w:t>
      </w:r>
    </w:p>
    <w:p w14:paraId="7596F42B" w14:textId="6800A3BB" w:rsidR="003C50B5" w:rsidRPr="002F3084" w:rsidRDefault="00151F28" w:rsidP="004437C2">
      <w:pPr>
        <w:pStyle w:val="NoSpacing"/>
        <w:jc w:val="right"/>
        <w:rPr>
          <w:sz w:val="28"/>
          <w:szCs w:val="28"/>
        </w:rPr>
      </w:pPr>
      <w:r w:rsidRPr="002F3084">
        <w:rPr>
          <w:sz w:val="28"/>
          <w:szCs w:val="28"/>
        </w:rPr>
        <w:t>Riccardo Mattia</w:t>
      </w:r>
    </w:p>
    <w:p w14:paraId="3B220B09" w14:textId="4EAB3D1F" w:rsidR="003C50B5" w:rsidRPr="002F3084" w:rsidRDefault="003C50B5" w:rsidP="004437C2">
      <w:pPr>
        <w:pStyle w:val="NoSpacing"/>
        <w:jc w:val="right"/>
        <w:rPr>
          <w:sz w:val="28"/>
          <w:szCs w:val="28"/>
        </w:rPr>
      </w:pPr>
      <w:r w:rsidRPr="002F3084">
        <w:rPr>
          <w:sz w:val="28"/>
          <w:szCs w:val="28"/>
        </w:rPr>
        <w:t xml:space="preserve">Matricola </w:t>
      </w:r>
      <w:r w:rsidR="00151F28" w:rsidRPr="002F3084">
        <w:rPr>
          <w:sz w:val="28"/>
          <w:szCs w:val="28"/>
        </w:rPr>
        <w:t>885964</w:t>
      </w:r>
    </w:p>
    <w:p w14:paraId="58AF5B65" w14:textId="77777777" w:rsidR="003C50B5" w:rsidRPr="002F3084" w:rsidRDefault="003C50B5" w:rsidP="004437C2"/>
    <w:p w14:paraId="1BECAB6A" w14:textId="77777777" w:rsidR="003C50B5" w:rsidRPr="002F3084" w:rsidRDefault="003C50B5" w:rsidP="004437C2"/>
    <w:p w14:paraId="6E0361E2" w14:textId="77777777" w:rsidR="003C50B5" w:rsidRPr="002F3084" w:rsidRDefault="003C50B5" w:rsidP="004437C2"/>
    <w:p w14:paraId="7A7464AA" w14:textId="77777777" w:rsidR="00E513DF" w:rsidRPr="002F3084" w:rsidRDefault="00E513DF" w:rsidP="004437C2"/>
    <w:p w14:paraId="3284C308" w14:textId="169D593C" w:rsidR="000C767C" w:rsidRPr="002F3084" w:rsidRDefault="003C50B5" w:rsidP="004437C2">
      <w:pPr>
        <w:pStyle w:val="NoSpacing"/>
        <w:jc w:val="center"/>
        <w:rPr>
          <w:b/>
          <w:bCs/>
          <w:sz w:val="32"/>
          <w:szCs w:val="32"/>
        </w:rPr>
      </w:pPr>
      <w:r w:rsidRPr="002F3084">
        <w:rPr>
          <w:b/>
          <w:bCs/>
          <w:sz w:val="32"/>
          <w:szCs w:val="32"/>
        </w:rPr>
        <w:t>Anno Accademico 20</w:t>
      </w:r>
      <w:r w:rsidR="00151F28" w:rsidRPr="002F3084">
        <w:rPr>
          <w:b/>
          <w:bCs/>
          <w:sz w:val="32"/>
          <w:szCs w:val="32"/>
        </w:rPr>
        <w:t>23</w:t>
      </w:r>
      <w:r w:rsidRPr="002F3084">
        <w:rPr>
          <w:b/>
          <w:bCs/>
          <w:sz w:val="32"/>
          <w:szCs w:val="32"/>
        </w:rPr>
        <w:t>-20</w:t>
      </w:r>
      <w:r w:rsidR="00151F28" w:rsidRPr="002F3084">
        <w:rPr>
          <w:b/>
          <w:bCs/>
          <w:sz w:val="32"/>
          <w:szCs w:val="32"/>
        </w:rPr>
        <w:t>24</w:t>
      </w:r>
    </w:p>
    <w:p w14:paraId="6C6D84A5" w14:textId="264D89D5" w:rsidR="00E125AE" w:rsidRPr="002F3084" w:rsidRDefault="00E125AE" w:rsidP="004437C2">
      <w:pPr>
        <w:sectPr w:rsidR="00E125AE" w:rsidRPr="002F3084" w:rsidSect="003F2FCA">
          <w:footerReference w:type="even" r:id="rId9"/>
          <w:pgSz w:w="11906" w:h="16838" w:code="9"/>
          <w:pgMar w:top="1417" w:right="1134" w:bottom="1134" w:left="1134" w:header="567" w:footer="567" w:gutter="0"/>
          <w:cols w:space="708"/>
          <w:docGrid w:linePitch="360"/>
        </w:sectPr>
      </w:pPr>
    </w:p>
    <w:p w14:paraId="2B3DD1B8" w14:textId="70288FA4" w:rsidR="00151F28" w:rsidRPr="002F3084" w:rsidRDefault="00151F28" w:rsidP="004437C2">
      <w:pPr>
        <w:pStyle w:val="Heading1"/>
      </w:pPr>
      <w:r w:rsidRPr="002F3084">
        <w:lastRenderedPageBreak/>
        <w:t>Sommario Dei Dati utilizzati</w:t>
      </w:r>
    </w:p>
    <w:p w14:paraId="581A6380" w14:textId="671D272C" w:rsidR="008C0091" w:rsidRPr="002F3084" w:rsidRDefault="008C0091" w:rsidP="004437C2">
      <w:pPr>
        <w:pStyle w:val="Heading2"/>
      </w:pPr>
      <w:r w:rsidRPr="002F3084">
        <w:t>Titoli Utilizzari</w:t>
      </w:r>
    </w:p>
    <w:p w14:paraId="54C1FB78" w14:textId="77777777" w:rsidR="008C0091" w:rsidRPr="002F3084" w:rsidRDefault="008C0091" w:rsidP="004437C2">
      <w:r w:rsidRPr="002F3084">
        <w:t xml:space="preserve">per questo progetto di businnes intelligence sono stati scelti i seguenti titoli per settore: </w:t>
      </w:r>
    </w:p>
    <w:p w14:paraId="082A2B0B" w14:textId="77777777" w:rsidR="008C0091" w:rsidRPr="002F3084" w:rsidRDefault="008C0091" w:rsidP="004437C2">
      <w:pPr>
        <w:pStyle w:val="Firstparagraph"/>
      </w:pPr>
    </w:p>
    <w:p w14:paraId="1B5B3BA4" w14:textId="1C8A43AC" w:rsidR="00045AA8" w:rsidRPr="002F3084" w:rsidRDefault="008C0091" w:rsidP="004437C2">
      <w:pPr>
        <w:pStyle w:val="Heading3"/>
      </w:pPr>
      <w:r w:rsidRPr="002F3084">
        <w:t xml:space="preserve"> </w:t>
      </w:r>
      <w:r w:rsidR="00045AA8" w:rsidRPr="002F3084">
        <w:t>Settore Tecnologico:</w:t>
      </w:r>
    </w:p>
    <w:p w14:paraId="32324133" w14:textId="3A353D0C" w:rsidR="00045AA8" w:rsidRPr="002F3084" w:rsidRDefault="00045AA8" w:rsidP="004437C2">
      <w:pPr>
        <w:pStyle w:val="Heading4"/>
      </w:pPr>
      <w:r w:rsidRPr="002F3084">
        <w:t>NVIDIA</w:t>
      </w:r>
    </w:p>
    <w:p w14:paraId="1DFA04A4" w14:textId="6ACF4504" w:rsidR="00045AA8" w:rsidRPr="002F3084" w:rsidRDefault="00045AA8" w:rsidP="004437C2">
      <w:r w:rsidRPr="002F3084">
        <w:t>NVIDIA è una grande azienda che produce schede video, si autodefiniscono “leader mondiali nel computing con intelligenza artificiale”. ho scelto questo titolo dato che recentemente è schizzato a causa della crescente domanda da parte delle grandi aziende tech in velocità di calcolo a causa della corsa alle AI</w:t>
      </w:r>
      <w:r w:rsidRPr="002F3084">
        <w:rPr>
          <w:rStyle w:val="FootnoteReference"/>
          <w:vertAlign w:val="baseline"/>
        </w:rPr>
        <w:footnoteReference w:id="1"/>
      </w:r>
      <w:r w:rsidRPr="002F3084">
        <w:t>.</w:t>
      </w:r>
    </w:p>
    <w:p w14:paraId="290CC347" w14:textId="69A5A733" w:rsidR="00045AA8" w:rsidRPr="002F3084" w:rsidRDefault="00045AA8" w:rsidP="004437C2">
      <w:pPr>
        <w:pStyle w:val="Heading4"/>
      </w:pPr>
      <w:r w:rsidRPr="002F3084">
        <w:t>INTEL</w:t>
      </w:r>
    </w:p>
    <w:p w14:paraId="0D958EC2" w14:textId="7C3FA4B7" w:rsidR="009B0BBC" w:rsidRPr="002F3084" w:rsidRDefault="009B0BBC" w:rsidP="004437C2">
      <w:r w:rsidRPr="002F3084">
        <w:t xml:space="preserve">INTEL è una mutinazionale che si occupa di sviluppare processori, ho scelto questo titolo perchè a differenza di NVIDIA, INTEL non è schizzato, anzi è sceso e in questo momento potrebbe essere una buona opportunità di investimento dato che è scontato e potrebbe salire per le stesse motivazioni di nvidia </w:t>
      </w:r>
      <w:r w:rsidRPr="002F3084">
        <w:rPr>
          <w:rStyle w:val="FootnoteReference"/>
          <w:sz w:val="26"/>
          <w:szCs w:val="26"/>
        </w:rPr>
        <w:footnoteReference w:id="2"/>
      </w:r>
      <w:r w:rsidRPr="002F3084">
        <w:t>.</w:t>
      </w:r>
    </w:p>
    <w:p w14:paraId="3E58D4DA" w14:textId="09910C1C" w:rsidR="009B0BBC" w:rsidRPr="002F3084" w:rsidRDefault="008C0091" w:rsidP="004437C2">
      <w:pPr>
        <w:pStyle w:val="Heading3"/>
      </w:pPr>
      <w:r w:rsidRPr="002F3084">
        <w:lastRenderedPageBreak/>
        <w:t xml:space="preserve"> </w:t>
      </w:r>
      <w:r w:rsidR="009B0BBC" w:rsidRPr="002F3084">
        <w:t>Settore Bancario</w:t>
      </w:r>
    </w:p>
    <w:p w14:paraId="350C1839" w14:textId="69604B7F" w:rsidR="009B0BBC" w:rsidRPr="002F3084" w:rsidRDefault="009B0BBC" w:rsidP="004437C2">
      <w:pPr>
        <w:pStyle w:val="Heading4"/>
      </w:pPr>
      <w:r w:rsidRPr="002F3084">
        <w:t>JP Morgan Chase &amp; Co.</w:t>
      </w:r>
    </w:p>
    <w:p w14:paraId="6D81E719" w14:textId="19480DA1" w:rsidR="009B0BBC" w:rsidRPr="002F3084" w:rsidRDefault="009B0BBC" w:rsidP="004437C2">
      <w:r w:rsidRPr="002F3084">
        <w:t>JP Morgan Chase &amp; Co. è una multinazionale statunitense di servizi finanziari con sede a New York. È una delle banche Big Four statunitensi insieme a Bank of America, Citigroup e Wells Fargo, ed è la più grande banca al mondo con una capitalizzazione di mercato di oltre 420 miliardi di dollari.</w:t>
      </w:r>
    </w:p>
    <w:p w14:paraId="7F374E2A" w14:textId="5B46B539" w:rsidR="009B0BBC" w:rsidRPr="002F3084" w:rsidRDefault="009B0BBC" w:rsidP="004437C2">
      <w:r w:rsidRPr="002F3084">
        <w:t xml:space="preserve">La sua posizione offre una panoramica su come le istituzioni finanziarie gestiscono il rischio, l'innovazione tecnologica nei servizi finanziari e la regolamentazione del settore </w:t>
      </w:r>
      <w:r w:rsidRPr="002F3084">
        <w:rPr>
          <w:rStyle w:val="FootnoteReference"/>
          <w:sz w:val="26"/>
          <w:szCs w:val="26"/>
        </w:rPr>
        <w:footnoteReference w:id="3"/>
      </w:r>
      <w:r w:rsidRPr="002F3084">
        <w:t>.</w:t>
      </w:r>
    </w:p>
    <w:p w14:paraId="135AACA2" w14:textId="163664A2" w:rsidR="008C0091" w:rsidRPr="002F3084" w:rsidRDefault="008C0091" w:rsidP="004437C2">
      <w:pPr>
        <w:pStyle w:val="Heading4"/>
      </w:pPr>
      <w:r w:rsidRPr="002F3084">
        <w:t xml:space="preserve">Bank Of America </w:t>
      </w:r>
    </w:p>
    <w:p w14:paraId="6556CE44" w14:textId="1939369F" w:rsidR="008C0091" w:rsidRPr="002F3084" w:rsidRDefault="008C0091" w:rsidP="004437C2">
      <w:r w:rsidRPr="002F3084">
        <w:t xml:space="preserve">Bank of America Corporation è una banca multinazionale degli Stati Uniti d'America e una società di servizi finanziari. È la seconda più grande istituzione bancaria negli Stati Uniti, dopo JP Morgan Chase. L’ho scelta per le sue possibilità di crescita </w:t>
      </w:r>
      <w:r w:rsidRPr="002F3084">
        <w:rPr>
          <w:rStyle w:val="FootnoteReference"/>
          <w:sz w:val="26"/>
          <w:szCs w:val="26"/>
        </w:rPr>
        <w:footnoteReference w:id="4"/>
      </w:r>
    </w:p>
    <w:p w14:paraId="43C9FF55" w14:textId="5BFF7E3E" w:rsidR="008C0091" w:rsidRPr="002F3084" w:rsidRDefault="008C0091" w:rsidP="004437C2">
      <w:pPr>
        <w:pStyle w:val="Heading3"/>
      </w:pPr>
      <w:r w:rsidRPr="002F3084">
        <w:t xml:space="preserve"> Settore </w:t>
      </w:r>
      <w:r w:rsidR="00D918E4" w:rsidRPr="002F3084">
        <w:t>Bellico</w:t>
      </w:r>
    </w:p>
    <w:p w14:paraId="485ACE23" w14:textId="61C6DDC7" w:rsidR="00D918E4" w:rsidRPr="002F3084" w:rsidRDefault="00D918E4" w:rsidP="004437C2">
      <w:r w:rsidRPr="002F3084">
        <w:t>Ho deciso di scegliere due aziende che fanno parte del settore bellico perché a causa delle guerre potrebbero vedere il loro valore salire e potrebbe essere interessante analizzarle, sono state scelte solo per questo motivo, non supporto la guerra in alcuno modo. entrambe le aziende sono state scelte consultando questo sito</w:t>
      </w:r>
      <w:r w:rsidRPr="002F3084">
        <w:rPr>
          <w:rStyle w:val="FootnoteReference"/>
          <w:sz w:val="26"/>
          <w:szCs w:val="26"/>
        </w:rPr>
        <w:footnoteReference w:id="5"/>
      </w:r>
      <w:r w:rsidRPr="002F3084">
        <w:t xml:space="preserve">. </w:t>
      </w:r>
    </w:p>
    <w:p w14:paraId="5117BADA" w14:textId="51C2242F" w:rsidR="008C0091" w:rsidRPr="002F3084" w:rsidRDefault="00D918E4" w:rsidP="004437C2">
      <w:pPr>
        <w:pStyle w:val="Heading4"/>
      </w:pPr>
      <w:r w:rsidRPr="002F3084">
        <w:rPr>
          <w:rStyle w:val="Strong"/>
          <w:b/>
          <w:bCs/>
        </w:rPr>
        <w:lastRenderedPageBreak/>
        <w:t>TransDigm Group Inc.</w:t>
      </w:r>
    </w:p>
    <w:p w14:paraId="4E64A702" w14:textId="77777777" w:rsidR="00D918E4" w:rsidRPr="002F3084" w:rsidRDefault="00D918E4" w:rsidP="004437C2">
      <w:r w:rsidRPr="002F3084">
        <w:t xml:space="preserve">TransDigm progetta e produce parti originali di aeromobili per produttori e parti di ricambio per operatori di aerei commerciali e militari. La maggior parte delle sue entrate proviene da fonti dell'aviazione civile. L’azienda sta beneficiando dell’integrazione delle economie globali, che sta stimolando l’aggiunta di flotte di aerei di linea, e del potere di determinazione dei prezzi in quanto unico fornitore di alcuni articoli. </w:t>
      </w:r>
    </w:p>
    <w:p w14:paraId="184E0FE9" w14:textId="3405679C" w:rsidR="00D918E4" w:rsidRPr="002F3084" w:rsidRDefault="00D918E4" w:rsidP="004437C2">
      <w:pPr>
        <w:pStyle w:val="Heading4"/>
      </w:pPr>
      <w:r w:rsidRPr="002F3084">
        <w:t>Huntington Ingalls Industries</w:t>
      </w:r>
    </w:p>
    <w:p w14:paraId="025B90A0" w14:textId="2B0226E9" w:rsidR="004F0610" w:rsidRPr="002F3084" w:rsidRDefault="004F0610" w:rsidP="004437C2">
      <w:r w:rsidRPr="002F3084">
        <w:t>Huntington Ingalls Industries, Inc. (HII) è la più grande azienda di costruzioni navali militari negli Stati Uniti, nonché un fornitore di servizi professionali e partner del governo.</w:t>
      </w:r>
    </w:p>
    <w:p w14:paraId="4AFCFE45" w14:textId="42434D88" w:rsidR="004F0610" w:rsidRPr="002F3084" w:rsidRDefault="004F0610" w:rsidP="004437C2">
      <w:pPr>
        <w:pStyle w:val="Heading2"/>
      </w:pPr>
      <w:r w:rsidRPr="002F3084">
        <w:t xml:space="preserve"> Funzioni Utilizzate</w:t>
      </w:r>
    </w:p>
    <w:p w14:paraId="77581C8B" w14:textId="5896AEE1" w:rsidR="004F0610" w:rsidRPr="002F3084" w:rsidRDefault="004F0610" w:rsidP="004437C2">
      <w:r w:rsidRPr="002F3084">
        <w:t xml:space="preserve">Per scaricare i dati da yahoo è stata utilizzata la funzione </w:t>
      </w:r>
      <w:r w:rsidRPr="002F3084">
        <w:rPr>
          <w:rFonts w:ascii="Consolas" w:hAnsi="Consolas"/>
          <w:b/>
          <w:bCs/>
        </w:rPr>
        <w:t>download()</w:t>
      </w:r>
      <w:r w:rsidRPr="002F3084">
        <w:t xml:space="preserve"> offerta dalla libreria di python yfinance</w:t>
      </w:r>
      <w:r w:rsidRPr="002F3084">
        <w:rPr>
          <w:rStyle w:val="FootnoteReference"/>
          <w:sz w:val="26"/>
          <w:szCs w:val="26"/>
        </w:rPr>
        <w:footnoteReference w:id="6"/>
      </w:r>
      <w:r w:rsidRPr="002F3084">
        <w:t>.</w:t>
      </w:r>
    </w:p>
    <w:p w14:paraId="07239C14" w14:textId="405A57F2" w:rsidR="009B0BBC" w:rsidRPr="002F3084" w:rsidRDefault="004F0610" w:rsidP="004437C2">
      <w:r w:rsidRPr="002F3084">
        <w:t>A questa funzione viene passata una lista di tickers una data di inizio una data di fine e lui scarica e memorizza tutti i dati relativi ai titoli passati nella lista in un pandas dataframe.</w:t>
      </w:r>
      <w:r w:rsidR="00764758" w:rsidRPr="002F3084">
        <w:t xml:space="preserve"> </w:t>
      </w:r>
      <w:r w:rsidRPr="002F3084">
        <w:t>Non sono state utilizzate funzioni per fondere i dati dal momento che sono stati scaricati tutti insiem</w:t>
      </w:r>
      <w:r w:rsidR="00764758" w:rsidRPr="002F3084">
        <w:t xml:space="preserve">e. </w:t>
      </w:r>
    </w:p>
    <w:p w14:paraId="56F771A9" w14:textId="7AC6FF92" w:rsidR="00045AA8" w:rsidRPr="002F3084" w:rsidRDefault="00764758" w:rsidP="004437C2">
      <w:pPr>
        <w:pStyle w:val="Heading2"/>
      </w:pPr>
      <w:r w:rsidRPr="002F3084">
        <w:t xml:space="preserve">Presentazione Dati </w:t>
      </w:r>
    </w:p>
    <w:p w14:paraId="6748F429" w14:textId="6113697C" w:rsidR="00A112F6" w:rsidRPr="002F3084" w:rsidRDefault="00764758" w:rsidP="004437C2">
      <w:pPr>
        <w:rPr>
          <w:u w:val="single"/>
        </w:rPr>
      </w:pPr>
      <w:r w:rsidRPr="002F3084">
        <w:t xml:space="preserve">si riportano le prime righe del dataframe </w:t>
      </w:r>
      <w:r w:rsidR="00447A6E" w:rsidRPr="002F3084">
        <w:t xml:space="preserve">in </w:t>
      </w:r>
      <w:r w:rsidR="00447A6E" w:rsidRPr="002F3084">
        <w:fldChar w:fldCharType="begin"/>
      </w:r>
      <w:r w:rsidR="00447A6E" w:rsidRPr="002F3084">
        <w:instrText xml:space="preserve"> REF _Ref170145046 \h </w:instrText>
      </w:r>
      <w:r w:rsidR="00447A6E" w:rsidRPr="002F3084">
        <w:fldChar w:fldCharType="separate"/>
      </w:r>
      <w:r w:rsidR="00447A6E" w:rsidRPr="002F3084">
        <w:t>Fig. 1.1</w:t>
      </w:r>
      <w:r w:rsidR="00447A6E" w:rsidRPr="002F3084">
        <w:fldChar w:fldCharType="end"/>
      </w:r>
      <w:r w:rsidR="00447A6E" w:rsidRPr="002F3084">
        <w:t xml:space="preserve"> </w:t>
      </w:r>
      <w:r w:rsidRPr="002F3084">
        <w:t xml:space="preserve">e il grafico che raffigura la serie dei prezzi di chiusura di ogni titolo in </w:t>
      </w:r>
      <w:r w:rsidR="00447A6E" w:rsidRPr="002F3084">
        <w:fldChar w:fldCharType="begin"/>
      </w:r>
      <w:r w:rsidR="00447A6E" w:rsidRPr="002F3084">
        <w:instrText xml:space="preserve"> REF _Ref170145120 \h </w:instrText>
      </w:r>
      <w:r w:rsidR="00447A6E" w:rsidRPr="002F3084">
        <w:fldChar w:fldCharType="separate"/>
      </w:r>
      <w:r w:rsidR="00447A6E" w:rsidRPr="002F3084">
        <w:t>Fig. 1.2</w:t>
      </w:r>
      <w:r w:rsidR="00447A6E" w:rsidRPr="002F3084">
        <w:fldChar w:fldCharType="end"/>
      </w:r>
    </w:p>
    <w:p w14:paraId="42D612AD" w14:textId="77777777" w:rsidR="00A112F6" w:rsidRPr="002F3084" w:rsidRDefault="00A112F6" w:rsidP="004437C2">
      <w:r w:rsidRPr="002F3084">
        <w:lastRenderedPageBreak/>
        <w:drawing>
          <wp:inline distT="0" distB="0" distL="0" distR="0" wp14:anchorId="0D527882" wp14:editId="6733263F">
            <wp:extent cx="4679950" cy="2598420"/>
            <wp:effectExtent l="0" t="0" r="6350" b="0"/>
            <wp:docPr id="160211291" name="Immagine 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1291" name="Immagine 3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60E9" w14:textId="281B9672" w:rsidR="00A112F6" w:rsidRPr="002F3084" w:rsidRDefault="00A112F6" w:rsidP="004E299E">
      <w:pPr>
        <w:pStyle w:val="Caption"/>
        <w:jc w:val="center"/>
        <w:rPr>
          <w:sz w:val="26"/>
          <w:szCs w:val="26"/>
        </w:rPr>
      </w:pPr>
      <w:bookmarkStart w:id="4" w:name="_Ref170145046"/>
      <w:bookmarkStart w:id="5" w:name="_Ref170145029"/>
      <w:r w:rsidRPr="002F3084">
        <w:t xml:space="preserve">Fig. </w:t>
      </w:r>
      <w:r w:rsidR="003C3C3B" w:rsidRPr="002F3084">
        <w:fldChar w:fldCharType="begin"/>
      </w:r>
      <w:r w:rsidR="003C3C3B" w:rsidRPr="002F3084">
        <w:instrText xml:space="preserve"> STYLEREF 1 \s </w:instrText>
      </w:r>
      <w:r w:rsidR="003C3C3B" w:rsidRPr="002F3084">
        <w:fldChar w:fldCharType="separate"/>
      </w:r>
      <w:r w:rsidR="003C3C3B" w:rsidRPr="002F3084">
        <w:t>1</w:t>
      </w:r>
      <w:r w:rsidR="003C3C3B" w:rsidRPr="002F3084">
        <w:fldChar w:fldCharType="end"/>
      </w:r>
      <w:r w:rsidR="003C3C3B" w:rsidRPr="002F3084">
        <w:t>.</w:t>
      </w:r>
      <w:r w:rsidR="003C3C3B" w:rsidRPr="002F3084">
        <w:fldChar w:fldCharType="begin"/>
      </w:r>
      <w:r w:rsidR="003C3C3B" w:rsidRPr="002F3084">
        <w:instrText xml:space="preserve"> SEQ Fig. \* ARABIC \s 1 </w:instrText>
      </w:r>
      <w:r w:rsidR="003C3C3B" w:rsidRPr="002F3084">
        <w:fldChar w:fldCharType="separate"/>
      </w:r>
      <w:r w:rsidR="003C3C3B" w:rsidRPr="002F3084">
        <w:t>1</w:t>
      </w:r>
      <w:r w:rsidR="003C3C3B" w:rsidRPr="002F3084">
        <w:fldChar w:fldCharType="end"/>
      </w:r>
      <w:bookmarkEnd w:id="4"/>
      <w:r w:rsidRPr="002F3084">
        <w:t xml:space="preserve"> Prime righe del dataframe</w:t>
      </w:r>
      <w:bookmarkEnd w:id="5"/>
    </w:p>
    <w:p w14:paraId="189A6836" w14:textId="487D833D" w:rsidR="00B865B6" w:rsidRPr="002F3084" w:rsidRDefault="00A112F6" w:rsidP="004437C2">
      <w:pPr>
        <w:jc w:val="left"/>
      </w:pPr>
      <w:r w:rsidRPr="002F3084">
        <w:t xml:space="preserve">dato che TDG è cresciuta molto più degli altri ho prodotto anche un grafico visibile in </w:t>
      </w:r>
      <w:r w:rsidR="00447A6E" w:rsidRPr="002F3084">
        <w:fldChar w:fldCharType="begin"/>
      </w:r>
      <w:r w:rsidR="00447A6E" w:rsidRPr="002F3084">
        <w:instrText xml:space="preserve"> REF _Ref170145142 \h </w:instrText>
      </w:r>
      <w:r w:rsidR="00447A6E" w:rsidRPr="002F3084">
        <w:fldChar w:fldCharType="separate"/>
      </w:r>
      <w:r w:rsidR="00447A6E" w:rsidRPr="002F3084">
        <w:t>Fig. 1.3</w:t>
      </w:r>
      <w:r w:rsidR="00447A6E" w:rsidRPr="002F3084">
        <w:fldChar w:fldCharType="end"/>
      </w:r>
      <w:r w:rsidR="00447A6E" w:rsidRPr="002F3084">
        <w:t xml:space="preserve"> </w:t>
      </w:r>
      <w:r w:rsidRPr="002F3084">
        <w:t>senza includere lo stock di TDG per vedere pù nel dettaglio gli altri stocks.</w:t>
      </w:r>
      <w:r w:rsidR="00447A6E" w:rsidRPr="002F3084">
        <w:t xml:space="preserve"> </w:t>
      </w:r>
      <w:r w:rsidR="00447A6E" w:rsidRPr="002F3084">
        <w:drawing>
          <wp:inline distT="0" distB="0" distL="0" distR="0" wp14:anchorId="035AF7E8" wp14:editId="6BA8DEF0">
            <wp:extent cx="4679950" cy="2965095"/>
            <wp:effectExtent l="0" t="0" r="6350" b="6985"/>
            <wp:docPr id="967200068" name="Immagine 1" descr="Immagine che contiene testo, diagramm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00068" name="Immagine 1" descr="Immagine che contiene testo, diagramma, Diagramma, linea&#10;&#10;Descrizione generata automaticamente"/>
                    <pic:cNvPicPr/>
                  </pic:nvPicPr>
                  <pic:blipFill rotWithShape="1">
                    <a:blip r:embed="rId11"/>
                    <a:srcRect l="6088" t="8200" r="7979" b="11597"/>
                    <a:stretch/>
                  </pic:blipFill>
                  <pic:spPr bwMode="auto">
                    <a:xfrm>
                      <a:off x="0" y="0"/>
                      <a:ext cx="4679950" cy="296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1EB4" w14:textId="4405A444" w:rsidR="00B865B6" w:rsidRPr="002F3084" w:rsidRDefault="00B865B6" w:rsidP="004E299E">
      <w:pPr>
        <w:pStyle w:val="Caption"/>
        <w:jc w:val="center"/>
      </w:pPr>
      <w:bookmarkStart w:id="6" w:name="_Ref170145120"/>
      <w:r w:rsidRPr="002F3084">
        <w:t xml:space="preserve">Fig. </w:t>
      </w:r>
      <w:r w:rsidR="003C3C3B" w:rsidRPr="002F3084">
        <w:fldChar w:fldCharType="begin"/>
      </w:r>
      <w:r w:rsidR="003C3C3B" w:rsidRPr="002F3084">
        <w:instrText xml:space="preserve"> STYLEREF 1 \s </w:instrText>
      </w:r>
      <w:r w:rsidR="003C3C3B" w:rsidRPr="002F3084">
        <w:fldChar w:fldCharType="separate"/>
      </w:r>
      <w:r w:rsidR="003C3C3B" w:rsidRPr="002F3084">
        <w:t>1</w:t>
      </w:r>
      <w:r w:rsidR="003C3C3B" w:rsidRPr="002F3084">
        <w:fldChar w:fldCharType="end"/>
      </w:r>
      <w:r w:rsidR="003C3C3B" w:rsidRPr="002F3084">
        <w:t>.</w:t>
      </w:r>
      <w:r w:rsidR="003C3C3B" w:rsidRPr="002F3084">
        <w:fldChar w:fldCharType="begin"/>
      </w:r>
      <w:r w:rsidR="003C3C3B" w:rsidRPr="002F3084">
        <w:instrText xml:space="preserve"> SEQ Fig. \* ARABIC \s 1 </w:instrText>
      </w:r>
      <w:r w:rsidR="003C3C3B" w:rsidRPr="002F3084">
        <w:fldChar w:fldCharType="separate"/>
      </w:r>
      <w:r w:rsidR="003C3C3B" w:rsidRPr="002F3084">
        <w:t>2</w:t>
      </w:r>
      <w:r w:rsidR="003C3C3B" w:rsidRPr="002F3084">
        <w:fldChar w:fldCharType="end"/>
      </w:r>
      <w:bookmarkEnd w:id="6"/>
      <w:r w:rsidRPr="002F3084">
        <w:t xml:space="preserve"> Serie dei prezzi di chiusura</w:t>
      </w:r>
    </w:p>
    <w:p w14:paraId="4E6FE346" w14:textId="77777777" w:rsidR="00B865B6" w:rsidRPr="002F3084" w:rsidRDefault="00764758" w:rsidP="004437C2">
      <w:r w:rsidRPr="002F3084">
        <w:lastRenderedPageBreak/>
        <w:drawing>
          <wp:inline distT="0" distB="0" distL="0" distR="0" wp14:anchorId="7B3DC49B" wp14:editId="1D24733A">
            <wp:extent cx="4552903" cy="3045124"/>
            <wp:effectExtent l="0" t="0" r="635" b="3175"/>
            <wp:docPr id="1284743313" name="Immagine 2" descr="Immagine che contiene testo, Diagramma, linea, diagram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43313" name="Immagine 2" descr="Immagine che contiene testo, Diagramma, linea, diagramma"/>
                    <pic:cNvPicPr/>
                  </pic:nvPicPr>
                  <pic:blipFill rotWithShape="1">
                    <a:blip r:embed="rId12"/>
                    <a:srcRect l="7004" t="7833" r="7827" b="11480"/>
                    <a:stretch/>
                  </pic:blipFill>
                  <pic:spPr bwMode="auto">
                    <a:xfrm>
                      <a:off x="0" y="0"/>
                      <a:ext cx="4562868" cy="305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35682" w14:textId="6CFE3A5A" w:rsidR="00764758" w:rsidRPr="002F3084" w:rsidRDefault="00B865B6" w:rsidP="004E299E">
      <w:pPr>
        <w:pStyle w:val="Caption"/>
        <w:jc w:val="center"/>
      </w:pPr>
      <w:bookmarkStart w:id="7" w:name="_Ref170145142"/>
      <w:r w:rsidRPr="002F3084">
        <w:t xml:space="preserve">Fig. </w:t>
      </w:r>
      <w:r w:rsidR="003C3C3B" w:rsidRPr="002F3084">
        <w:fldChar w:fldCharType="begin"/>
      </w:r>
      <w:r w:rsidR="003C3C3B" w:rsidRPr="002F3084">
        <w:instrText xml:space="preserve"> STYLEREF 1 \s </w:instrText>
      </w:r>
      <w:r w:rsidR="003C3C3B" w:rsidRPr="002F3084">
        <w:fldChar w:fldCharType="separate"/>
      </w:r>
      <w:r w:rsidR="003C3C3B" w:rsidRPr="002F3084">
        <w:t>1</w:t>
      </w:r>
      <w:r w:rsidR="003C3C3B" w:rsidRPr="002F3084">
        <w:fldChar w:fldCharType="end"/>
      </w:r>
      <w:r w:rsidR="003C3C3B" w:rsidRPr="002F3084">
        <w:t>.</w:t>
      </w:r>
      <w:r w:rsidR="003C3C3B" w:rsidRPr="002F3084">
        <w:fldChar w:fldCharType="begin"/>
      </w:r>
      <w:r w:rsidR="003C3C3B" w:rsidRPr="002F3084">
        <w:instrText xml:space="preserve"> SEQ Fig. \* ARABIC \s 1 </w:instrText>
      </w:r>
      <w:r w:rsidR="003C3C3B" w:rsidRPr="002F3084">
        <w:fldChar w:fldCharType="separate"/>
      </w:r>
      <w:r w:rsidR="003C3C3B" w:rsidRPr="002F3084">
        <w:t>3</w:t>
      </w:r>
      <w:r w:rsidR="003C3C3B" w:rsidRPr="002F3084">
        <w:fldChar w:fldCharType="end"/>
      </w:r>
      <w:bookmarkEnd w:id="7"/>
      <w:r w:rsidRPr="002F3084">
        <w:t xml:space="preserve"> Serie dei prezzi di chiusura senza TDG</w:t>
      </w:r>
    </w:p>
    <w:p w14:paraId="292619C9" w14:textId="27B51EB4" w:rsidR="00555E92" w:rsidRPr="002F3084" w:rsidRDefault="00447A6E" w:rsidP="004437C2">
      <w:pPr>
        <w:pStyle w:val="Heading1"/>
      </w:pPr>
      <w:r w:rsidRPr="002F3084">
        <w:lastRenderedPageBreak/>
        <w:t xml:space="preserve"> Statistiche Descrittive</w:t>
      </w:r>
    </w:p>
    <w:p w14:paraId="0E497BE8" w14:textId="676EC5A5" w:rsidR="00447A6E" w:rsidRPr="002F3084" w:rsidRDefault="001A24B0" w:rsidP="004437C2">
      <w:pPr>
        <w:pStyle w:val="Heading2"/>
      </w:pPr>
      <w:r w:rsidRPr="002F3084">
        <w:t>Grafici dei Rendimenti e Commenti</w:t>
      </w:r>
    </w:p>
    <w:p w14:paraId="04AAF738" w14:textId="1BEAAECA" w:rsidR="001A24B0" w:rsidRPr="002F3084" w:rsidRDefault="001A24B0" w:rsidP="001048DD">
      <w:pPr>
        <w:pStyle w:val="Heading4"/>
      </w:pPr>
      <w:r w:rsidRPr="002F3084">
        <w:t xml:space="preserve"> Ritorni Semplici e Logaritmici</w:t>
      </w:r>
    </w:p>
    <w:p w14:paraId="7EB54520" w14:textId="6020C5B5" w:rsidR="00555E92" w:rsidRPr="002F3084" w:rsidRDefault="00555E92" w:rsidP="004437C2">
      <w:pPr>
        <w:pStyle w:val="Firstparagraph"/>
      </w:pPr>
      <w:r w:rsidRPr="002F3084">
        <w:drawing>
          <wp:inline distT="0" distB="0" distL="0" distR="0" wp14:anchorId="07779B83" wp14:editId="558C1A1E">
            <wp:extent cx="4679950" cy="2807970"/>
            <wp:effectExtent l="0" t="0" r="6350" b="0"/>
            <wp:docPr id="793439124" name="Immagine 5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39124" name="Immagine 5" descr="Immagine che contiene testo, Carattere, calligrafia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084">
        <w:drawing>
          <wp:inline distT="0" distB="0" distL="0" distR="0" wp14:anchorId="48407D24" wp14:editId="6FA6293C">
            <wp:extent cx="4679950" cy="2807970"/>
            <wp:effectExtent l="0" t="0" r="6350" b="0"/>
            <wp:docPr id="2064534396" name="Immagine 3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34396" name="Immagine 3" descr="Immagine che contiene testo, Carattere, calligrafia, schermat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084">
        <w:lastRenderedPageBreak/>
        <w:drawing>
          <wp:inline distT="0" distB="0" distL="0" distR="0" wp14:anchorId="6BC7C1C1" wp14:editId="187693F7">
            <wp:extent cx="4679950" cy="2807970"/>
            <wp:effectExtent l="0" t="0" r="6350" b="0"/>
            <wp:docPr id="838441496" name="Immagine 4" descr="Immagine che contiene testo, calligrafi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41496" name="Immagine 4" descr="Immagine che contiene testo, calligrafia, Carattere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084">
        <w:drawing>
          <wp:inline distT="0" distB="0" distL="0" distR="0" wp14:anchorId="3725EF1A" wp14:editId="2E83F406">
            <wp:extent cx="4679950" cy="2807970"/>
            <wp:effectExtent l="0" t="0" r="6350" b="0"/>
            <wp:docPr id="1510403268" name="Immagine 1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03268" name="Immagine 1" descr="Immagine che contiene testo, Carattere, calligrafia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084">
        <w:lastRenderedPageBreak/>
        <w:drawing>
          <wp:inline distT="0" distB="0" distL="0" distR="0" wp14:anchorId="644D9D66" wp14:editId="1518C66A">
            <wp:extent cx="4679950" cy="2807970"/>
            <wp:effectExtent l="0" t="0" r="6350" b="0"/>
            <wp:docPr id="384789569" name="Immagine 6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89569" name="Immagine 6" descr="Immagine che contiene testo, Carattere, calligrafia, schermat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084">
        <w:drawing>
          <wp:inline distT="0" distB="0" distL="0" distR="0" wp14:anchorId="47AFDC62" wp14:editId="48377B5B">
            <wp:extent cx="4679950" cy="2807970"/>
            <wp:effectExtent l="0" t="0" r="6350" b="0"/>
            <wp:docPr id="651231198" name="Immagine 2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31198" name="Immagine 2" descr="Immagine che contiene testo, Carattere, calligrafia, line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B079" w14:textId="77777777" w:rsidR="00555E92" w:rsidRPr="002F3084" w:rsidRDefault="00555E92" w:rsidP="004437C2"/>
    <w:p w14:paraId="0E3674F7" w14:textId="2F13E71E" w:rsidR="00555E92" w:rsidRPr="002F3084" w:rsidRDefault="00555E92" w:rsidP="001048DD">
      <w:pPr>
        <w:pStyle w:val="Heading4"/>
      </w:pPr>
      <w:r w:rsidRPr="002F3084">
        <w:t xml:space="preserve"> Rendimenti cumulati e semplici</w:t>
      </w:r>
    </w:p>
    <w:p w14:paraId="04C2BA8F" w14:textId="0CA74A39" w:rsidR="00555E92" w:rsidRPr="002F3084" w:rsidRDefault="00555E92" w:rsidP="004437C2">
      <w:r w:rsidRPr="002F3084">
        <w:t>Nonostante nel testo (sezione 2.b) ci fosse scritto di graficare solo i rendimenti semplici e logaritmici ho voluto inserire anche i grafici a due sezioni dei rendimenti cumulati con i rendimenti semplici, in questi grafici ho anche inserito una linea rossa tratteggiata che indica la media.</w:t>
      </w:r>
    </w:p>
    <w:p w14:paraId="3DC202B3" w14:textId="56EE5C00" w:rsidR="001A24B0" w:rsidRPr="002F3084" w:rsidRDefault="00555E92" w:rsidP="004437C2">
      <w:r w:rsidRPr="002F3084">
        <w:lastRenderedPageBreak/>
        <w:drawing>
          <wp:inline distT="0" distB="0" distL="0" distR="0" wp14:anchorId="7E80139D" wp14:editId="0AEBAA85">
            <wp:extent cx="4679950" cy="2807970"/>
            <wp:effectExtent l="0" t="0" r="6350" b="0"/>
            <wp:docPr id="1648744414" name="Immagine 7" descr="Immagine che contiene testo, line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44414" name="Immagine 7" descr="Immagine che contiene testo, linea, Carattere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084">
        <w:drawing>
          <wp:inline distT="0" distB="0" distL="0" distR="0" wp14:anchorId="5195A998" wp14:editId="15179E3B">
            <wp:extent cx="4679950" cy="2807970"/>
            <wp:effectExtent l="0" t="0" r="6350" b="0"/>
            <wp:docPr id="195744484" name="Immagine 8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4484" name="Immagine 8" descr="Immagine che contiene testo, linea, Carattere, diagramm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084">
        <w:lastRenderedPageBreak/>
        <w:drawing>
          <wp:inline distT="0" distB="0" distL="0" distR="0" wp14:anchorId="58307626" wp14:editId="03B684DC">
            <wp:extent cx="4679950" cy="2807970"/>
            <wp:effectExtent l="0" t="0" r="6350" b="0"/>
            <wp:docPr id="1988151716" name="Immagine 11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51716" name="Immagine 11" descr="Immagine che contiene testo, linea, Carattere, Diagramm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084">
        <w:drawing>
          <wp:inline distT="0" distB="0" distL="0" distR="0" wp14:anchorId="31F1C121" wp14:editId="6789B0A0">
            <wp:extent cx="4679950" cy="2807970"/>
            <wp:effectExtent l="0" t="0" r="6350" b="0"/>
            <wp:docPr id="991830198" name="Immagine 12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30198" name="Immagine 12" descr="Immagine che contiene testo, linea, Carattere, diagramm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084">
        <w:lastRenderedPageBreak/>
        <w:drawing>
          <wp:inline distT="0" distB="0" distL="0" distR="0" wp14:anchorId="59358061" wp14:editId="7EB18F8D">
            <wp:extent cx="4679950" cy="2807970"/>
            <wp:effectExtent l="0" t="0" r="6350" b="0"/>
            <wp:docPr id="555295693" name="Immagine 10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95693" name="Immagine 10" descr="Immagine che contiene testo, linea, diagramma,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084">
        <w:drawing>
          <wp:inline distT="0" distB="0" distL="0" distR="0" wp14:anchorId="79777DAE" wp14:editId="11F6126D">
            <wp:extent cx="4679950" cy="2807970"/>
            <wp:effectExtent l="0" t="0" r="6350" b="0"/>
            <wp:docPr id="648536477" name="Immagine 9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6477" name="Immagine 9" descr="Immagine che contiene testo, linea, Carattere,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9834" w14:textId="50359B6E" w:rsidR="001048DD" w:rsidRPr="002F3084" w:rsidRDefault="001048DD" w:rsidP="001048DD">
      <w:pPr>
        <w:pStyle w:val="Heading4"/>
      </w:pPr>
      <w:r w:rsidRPr="002F3084">
        <w:t>Rendimenti Annualizzati</w:t>
      </w:r>
    </w:p>
    <w:p w14:paraId="179B7007" w14:textId="77777777" w:rsidR="001048DD" w:rsidRPr="002F3084" w:rsidRDefault="001048DD" w:rsidP="001048DD">
      <w:pPr>
        <w:rPr>
          <w:lang w:eastAsia="it-IT"/>
        </w:rPr>
      </w:pPr>
      <w:r w:rsidRPr="002F3084">
        <w:rPr>
          <w:lang w:eastAsia="it-IT"/>
        </w:rPr>
        <w:t>NVDA_annualizedReturn    0.724288</w:t>
      </w:r>
    </w:p>
    <w:p w14:paraId="41257E7B" w14:textId="77777777" w:rsidR="001048DD" w:rsidRPr="002F3084" w:rsidRDefault="001048DD" w:rsidP="001048DD">
      <w:pPr>
        <w:rPr>
          <w:lang w:eastAsia="it-IT"/>
        </w:rPr>
      </w:pPr>
      <w:r w:rsidRPr="002F3084">
        <w:rPr>
          <w:lang w:eastAsia="it-IT"/>
        </w:rPr>
        <w:t>INTC_annualizedReturn    0.010253</w:t>
      </w:r>
    </w:p>
    <w:p w14:paraId="56720887" w14:textId="77777777" w:rsidR="001048DD" w:rsidRPr="002F3084" w:rsidRDefault="001048DD" w:rsidP="001048DD">
      <w:pPr>
        <w:rPr>
          <w:lang w:eastAsia="it-IT"/>
        </w:rPr>
      </w:pPr>
      <w:r w:rsidRPr="002F3084">
        <w:rPr>
          <w:lang w:eastAsia="it-IT"/>
        </w:rPr>
        <w:t>HII_annualizedReturn     0.095309</w:t>
      </w:r>
    </w:p>
    <w:p w14:paraId="6FBE06B2" w14:textId="77777777" w:rsidR="001048DD" w:rsidRPr="002F3084" w:rsidRDefault="001048DD" w:rsidP="001048DD">
      <w:pPr>
        <w:rPr>
          <w:lang w:eastAsia="it-IT"/>
        </w:rPr>
      </w:pPr>
      <w:r w:rsidRPr="002F3084">
        <w:rPr>
          <w:lang w:eastAsia="it-IT"/>
        </w:rPr>
        <w:t>TDG_annualizedReturn     0.213938</w:t>
      </w:r>
    </w:p>
    <w:p w14:paraId="6813CAD4" w14:textId="77777777" w:rsidR="001048DD" w:rsidRPr="002F3084" w:rsidRDefault="001048DD" w:rsidP="001048DD">
      <w:pPr>
        <w:rPr>
          <w:lang w:eastAsia="it-IT"/>
        </w:rPr>
      </w:pPr>
      <w:r w:rsidRPr="002F3084">
        <w:rPr>
          <w:lang w:eastAsia="it-IT"/>
        </w:rPr>
        <w:t>JPM_annualizedReturn     0.136579</w:t>
      </w:r>
    </w:p>
    <w:p w14:paraId="5A592412" w14:textId="77777777" w:rsidR="001048DD" w:rsidRPr="002F3084" w:rsidRDefault="001048DD" w:rsidP="001048DD">
      <w:pPr>
        <w:rPr>
          <w:lang w:eastAsia="it-IT"/>
        </w:rPr>
      </w:pPr>
      <w:r w:rsidRPr="002F3084">
        <w:rPr>
          <w:lang w:eastAsia="it-IT"/>
        </w:rPr>
        <w:lastRenderedPageBreak/>
        <w:t>BAC_annualizedReturn     0.097246</w:t>
      </w:r>
    </w:p>
    <w:p w14:paraId="03E587E8" w14:textId="77777777" w:rsidR="001048DD" w:rsidRPr="002F3084" w:rsidRDefault="001048DD" w:rsidP="001048DD"/>
    <w:p w14:paraId="46BBFE7C" w14:textId="415A2C68" w:rsidR="00555E92" w:rsidRPr="002F3084" w:rsidRDefault="00555E92" w:rsidP="001048DD">
      <w:pPr>
        <w:pStyle w:val="Heading4"/>
      </w:pPr>
      <w:bookmarkStart w:id="8" w:name="_Ref170230047"/>
      <w:r w:rsidRPr="002F3084">
        <w:t>Comment</w:t>
      </w:r>
      <w:r w:rsidR="00971D1A" w:rsidRPr="002F3084">
        <w:t>i</w:t>
      </w:r>
      <w:bookmarkEnd w:id="8"/>
    </w:p>
    <w:p w14:paraId="62CC62CD" w14:textId="31CA236D" w:rsidR="00707455" w:rsidRPr="002F3084" w:rsidRDefault="001A24B0" w:rsidP="004437C2">
      <w:pPr>
        <w:pStyle w:val="ListParagraph"/>
        <w:numPr>
          <w:ilvl w:val="0"/>
          <w:numId w:val="22"/>
        </w:numPr>
      </w:pPr>
      <w:r w:rsidRPr="002F3084">
        <w:t>Prima di iniziare con i commenti sui rendimenti, volevo esplicitare che i grafici sono stati prodotti mensilizzando i rendimenti per rendere i grafici più “morbidi”.</w:t>
      </w:r>
      <w:r w:rsidR="00DA5482" w:rsidRPr="002F3084">
        <w:t xml:space="preserve"> </w:t>
      </w:r>
      <w:r w:rsidR="00971D1A" w:rsidRPr="002F3084">
        <w:t>In generale le serie storiche hanno in comune</w:t>
      </w:r>
      <w:r w:rsidR="00205365" w:rsidRPr="002F3084">
        <w:t xml:space="preserve"> un </w:t>
      </w:r>
      <w:r w:rsidR="00205365" w:rsidRPr="002F3084">
        <w:rPr>
          <w:b/>
          <w:bCs/>
        </w:rPr>
        <w:t>trend crescente</w:t>
      </w:r>
      <w:r w:rsidR="00205365" w:rsidRPr="002F3084">
        <w:t>, questo si vede molto bene analizzando i</w:t>
      </w:r>
      <w:r w:rsidR="00707455" w:rsidRPr="002F3084">
        <w:t xml:space="preserve"> grafici dei</w:t>
      </w:r>
      <w:r w:rsidR="00205365" w:rsidRPr="002F3084">
        <w:t xml:space="preserve"> ritorni composti</w:t>
      </w:r>
      <w:r w:rsidRPr="002F3084">
        <w:t xml:space="preserve"> e dando un occhio ai rendimenti annualizzati</w:t>
      </w:r>
      <w:r w:rsidR="00205365" w:rsidRPr="002F3084">
        <w:t>.</w:t>
      </w:r>
      <w:r w:rsidR="00DA5482" w:rsidRPr="002F3084">
        <w:t xml:space="preserve"> </w:t>
      </w:r>
      <w:r w:rsidR="00205365" w:rsidRPr="002F3084">
        <w:t xml:space="preserve">Un'altra cosa che le serie storiche hanno in comune è una serie di rendimenti negativi in corrispondenza del 2020 questo potrebbe essere stato causato dalla pandemia di </w:t>
      </w:r>
      <w:r w:rsidR="00205365" w:rsidRPr="002F3084">
        <w:rPr>
          <w:b/>
          <w:bCs/>
        </w:rPr>
        <w:t>covid19</w:t>
      </w:r>
      <w:r w:rsidR="00205365" w:rsidRPr="002F3084">
        <w:t xml:space="preserve"> che ha </w:t>
      </w:r>
      <w:r w:rsidR="00205365" w:rsidRPr="002F3084">
        <w:rPr>
          <w:b/>
          <w:bCs/>
        </w:rPr>
        <w:t>impattato negativamente i mercati finanziari.</w:t>
      </w:r>
      <w:r w:rsidR="00707455" w:rsidRPr="002F3084">
        <w:rPr>
          <w:b/>
          <w:bCs/>
        </w:rPr>
        <w:t xml:space="preserve"> </w:t>
      </w:r>
      <w:r w:rsidR="00DA5482" w:rsidRPr="002F3084">
        <w:rPr>
          <w:b/>
          <w:bCs/>
        </w:rPr>
        <w:t xml:space="preserve"> </w:t>
      </w:r>
      <w:r w:rsidR="00707455" w:rsidRPr="002F3084">
        <w:t>Oltre all’impatto negativo che la pandemia ha avuto si può notare che dopo la decrescita c’è stata una rapida ricrescita verso l’alto (fine 2021) su tutti gli stock.</w:t>
      </w:r>
      <w:r w:rsidR="00542E57" w:rsidRPr="002F3084">
        <w:t xml:space="preserve"> Inoltre verso fine 2021, inizio 2022 si può notare un’altra decrescita, questo può essere dovuto alla guerra in ucraina che ha portato un periodo di crisi in europa</w:t>
      </w:r>
      <w:r w:rsidR="00542E57" w:rsidRPr="002F3084">
        <w:rPr>
          <w:rStyle w:val="FootnoteReference"/>
          <w:sz w:val="26"/>
          <w:szCs w:val="26"/>
        </w:rPr>
        <w:footnoteReference w:id="7"/>
      </w:r>
      <w:r w:rsidR="00542E57" w:rsidRPr="002F3084">
        <w:t xml:space="preserve">. </w:t>
      </w:r>
    </w:p>
    <w:p w14:paraId="58A839E4" w14:textId="48F13C14" w:rsidR="00DA5482" w:rsidRPr="002F3084" w:rsidRDefault="00DA5482" w:rsidP="004437C2">
      <w:pPr>
        <w:pStyle w:val="ListParagraph"/>
        <w:numPr>
          <w:ilvl w:val="0"/>
          <w:numId w:val="22"/>
        </w:numPr>
      </w:pPr>
      <w:r w:rsidRPr="002F3084">
        <w:t xml:space="preserve">C’è sicuramente una correlazione positiva tra società dello stesso settore, a occhio mi pare che i due stocks del settore bancario siano maggiormente correlati rispetto agli altri. Le due società del settore tecnologico </w:t>
      </w:r>
      <w:r w:rsidR="005B586F" w:rsidRPr="002F3084">
        <w:t>non sembrano essere fortemente correlate, soprattutto nell’ultimo periodo</w:t>
      </w:r>
      <w:r w:rsidR="007E3CC4" w:rsidRPr="002F3084">
        <w:t>.</w:t>
      </w:r>
      <w:r w:rsidR="005A3CB4" w:rsidRPr="002F3084">
        <w:t xml:space="preserve"> E nemmeno per quanto riguarda il settore bellico noto correlazioni significative.</w:t>
      </w:r>
    </w:p>
    <w:p w14:paraId="3AC3059B" w14:textId="33F1C787" w:rsidR="00216DAA" w:rsidRPr="002F3084" w:rsidRDefault="007E3CC4" w:rsidP="001048DD">
      <w:pPr>
        <w:pStyle w:val="ListParagraph"/>
        <w:numPr>
          <w:ilvl w:val="0"/>
          <w:numId w:val="22"/>
        </w:numPr>
      </w:pPr>
      <w:r w:rsidRPr="002F3084">
        <w:t xml:space="preserve">Di momenti lontani dalla media, oltre al perido di pandemia possiamo osservare: NVIDIA nell’anno 2023 è salita notevolmente, la possibile causa è che c’è stato il boom delle AI </w:t>
      </w:r>
      <w:r w:rsidRPr="002F3084">
        <w:lastRenderedPageBreak/>
        <w:t>che richiedono molta capacità di calcolo che NVDIA è in grado di offrire</w:t>
      </w:r>
      <w:r w:rsidRPr="002F3084">
        <w:rPr>
          <w:rStyle w:val="FootnoteReference"/>
          <w:sz w:val="26"/>
          <w:szCs w:val="26"/>
        </w:rPr>
        <w:footnoteReference w:id="8"/>
      </w:r>
      <w:r w:rsidRPr="002F3084">
        <w:t>.</w:t>
      </w:r>
      <w:r w:rsidR="001048DD" w:rsidRPr="002F3084">
        <w:t xml:space="preserve"> </w:t>
      </w:r>
      <w:r w:rsidRPr="002F3084">
        <w:t>INTEL nell’anno 202</w:t>
      </w:r>
      <w:r w:rsidR="0020789A" w:rsidRPr="002F3084">
        <w:t>4</w:t>
      </w:r>
      <w:r w:rsidRPr="002F3084">
        <w:t xml:space="preserve"> è scesa vertiginosamente a</w:t>
      </w:r>
      <w:r w:rsidR="001048DD" w:rsidRPr="002F3084">
        <w:t xml:space="preserve">l </w:t>
      </w:r>
      <w:r w:rsidRPr="002F3084">
        <w:t>contrario di NVDIA</w:t>
      </w:r>
      <w:r w:rsidR="001048DD" w:rsidRPr="002F3084">
        <w:t>.</w:t>
      </w:r>
      <w:r w:rsidRPr="002F3084">
        <w:t xml:space="preserve"> </w:t>
      </w:r>
      <w:r w:rsidR="001048DD" w:rsidRPr="002F3084">
        <w:t>H</w:t>
      </w:r>
      <w:r w:rsidR="00216DAA" w:rsidRPr="002F3084">
        <w:t>o trovato un articolo</w:t>
      </w:r>
      <w:r w:rsidR="00216DAA" w:rsidRPr="002F3084">
        <w:rPr>
          <w:rStyle w:val="FootnoteReference"/>
          <w:sz w:val="26"/>
          <w:szCs w:val="26"/>
        </w:rPr>
        <w:footnoteReference w:id="9"/>
      </w:r>
      <w:r w:rsidR="00216DAA" w:rsidRPr="002F3084">
        <w:t xml:space="preserve"> che elenca una serie di motivi per cui intel sta rimanendo indietro nel mercato dei semiconduttori </w:t>
      </w:r>
    </w:p>
    <w:p w14:paraId="5317CB65" w14:textId="5D805338" w:rsidR="003E2138" w:rsidRPr="002F3084" w:rsidRDefault="00833FEB" w:rsidP="004437C2">
      <w:pPr>
        <w:pStyle w:val="Heading2"/>
      </w:pPr>
      <w:r w:rsidRPr="002F3084">
        <w:drawing>
          <wp:anchor distT="0" distB="0" distL="114300" distR="114300" simplePos="0" relativeHeight="251658240" behindDoc="1" locked="0" layoutInCell="1" allowOverlap="1" wp14:anchorId="6C620823" wp14:editId="32A31108">
            <wp:simplePos x="0" y="0"/>
            <wp:positionH relativeFrom="margin">
              <wp:posOffset>-1788039</wp:posOffset>
            </wp:positionH>
            <wp:positionV relativeFrom="paragraph">
              <wp:posOffset>240498</wp:posOffset>
            </wp:positionV>
            <wp:extent cx="8136000" cy="5630892"/>
            <wp:effectExtent l="0" t="0" r="0" b="8255"/>
            <wp:wrapNone/>
            <wp:docPr id="1788221608" name="Immagine 1" descr="Immagine che contiene diagramma, tes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21608" name="Immagine 1" descr="Immagine che contiene diagramma, testo, schermata, line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36000" cy="5630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DAA" w:rsidRPr="002F3084">
        <w:t xml:space="preserve">Istogrammi e </w:t>
      </w:r>
      <w:r w:rsidR="00072DBA" w:rsidRPr="002F3084">
        <w:t>D</w:t>
      </w:r>
      <w:r w:rsidR="00216DAA" w:rsidRPr="002F3084">
        <w:t>ispersione</w:t>
      </w:r>
    </w:p>
    <w:p w14:paraId="1D4B0F40" w14:textId="77777777" w:rsidR="003E2138" w:rsidRPr="002F3084" w:rsidRDefault="003E2138" w:rsidP="004437C2">
      <w:pPr>
        <w:pStyle w:val="Firstparagraph"/>
      </w:pPr>
    </w:p>
    <w:p w14:paraId="5E41E317" w14:textId="77777777" w:rsidR="003E2138" w:rsidRPr="002F3084" w:rsidRDefault="003E2138" w:rsidP="004437C2"/>
    <w:p w14:paraId="62F85487" w14:textId="77777777" w:rsidR="003E2138" w:rsidRPr="002F3084" w:rsidRDefault="003E2138" w:rsidP="004437C2"/>
    <w:p w14:paraId="1750FA75" w14:textId="77777777" w:rsidR="003E2138" w:rsidRPr="002F3084" w:rsidRDefault="003E2138" w:rsidP="004437C2"/>
    <w:p w14:paraId="0EA8ECC6" w14:textId="77777777" w:rsidR="003E2138" w:rsidRPr="002F3084" w:rsidRDefault="003E2138" w:rsidP="004437C2"/>
    <w:p w14:paraId="10DFB1CD" w14:textId="77777777" w:rsidR="003E2138" w:rsidRPr="002F3084" w:rsidRDefault="003E2138" w:rsidP="004437C2"/>
    <w:p w14:paraId="60DA576E" w14:textId="77777777" w:rsidR="003E2138" w:rsidRPr="002F3084" w:rsidRDefault="003E2138" w:rsidP="004437C2"/>
    <w:p w14:paraId="7A310B11" w14:textId="77777777" w:rsidR="003E2138" w:rsidRPr="002F3084" w:rsidRDefault="003E2138" w:rsidP="004437C2"/>
    <w:p w14:paraId="66094F5D" w14:textId="77777777" w:rsidR="003E2138" w:rsidRPr="002F3084" w:rsidRDefault="003E2138" w:rsidP="001048DD">
      <w:pPr>
        <w:ind w:firstLine="0"/>
      </w:pPr>
    </w:p>
    <w:p w14:paraId="3F2D62DF" w14:textId="77777777" w:rsidR="001048DD" w:rsidRPr="002F3084" w:rsidRDefault="001048DD" w:rsidP="001048DD">
      <w:pPr>
        <w:pStyle w:val="Heading4"/>
      </w:pPr>
    </w:p>
    <w:p w14:paraId="12132E40" w14:textId="77777777" w:rsidR="001048DD" w:rsidRPr="002F3084" w:rsidRDefault="001048DD" w:rsidP="001048DD">
      <w:pPr>
        <w:pStyle w:val="Heading4"/>
      </w:pPr>
    </w:p>
    <w:p w14:paraId="6FCC5403" w14:textId="77777777" w:rsidR="001048DD" w:rsidRPr="002F3084" w:rsidRDefault="001048DD" w:rsidP="001048DD">
      <w:pPr>
        <w:pStyle w:val="Heading4"/>
      </w:pPr>
    </w:p>
    <w:p w14:paraId="39D55D22" w14:textId="77777777" w:rsidR="001048DD" w:rsidRPr="002F3084" w:rsidRDefault="001048DD" w:rsidP="001048DD">
      <w:pPr>
        <w:pStyle w:val="Heading4"/>
      </w:pPr>
    </w:p>
    <w:p w14:paraId="702B22A7" w14:textId="77777777" w:rsidR="001048DD" w:rsidRPr="002F3084" w:rsidRDefault="001048DD" w:rsidP="001048DD">
      <w:pPr>
        <w:pStyle w:val="Heading4"/>
      </w:pPr>
    </w:p>
    <w:p w14:paraId="6184633E" w14:textId="77777777" w:rsidR="001048DD" w:rsidRPr="002F3084" w:rsidRDefault="001048DD" w:rsidP="001048DD"/>
    <w:p w14:paraId="67FF1F83" w14:textId="77777777" w:rsidR="001048DD" w:rsidRPr="002F3084" w:rsidRDefault="001048DD" w:rsidP="001048DD"/>
    <w:p w14:paraId="7CB069BF" w14:textId="0ABC2D86" w:rsidR="00DE440F" w:rsidRPr="002F3084" w:rsidRDefault="00DE440F" w:rsidP="001048DD">
      <w:pPr>
        <w:pStyle w:val="Heading4"/>
      </w:pPr>
      <w:r w:rsidRPr="002F3084">
        <w:t>Confronto tra i titoli:</w:t>
      </w:r>
    </w:p>
    <w:p w14:paraId="4BB42BD5" w14:textId="04D0811E" w:rsidR="00735AA7" w:rsidRPr="002F3084" w:rsidRDefault="00735AA7" w:rsidP="004437C2">
      <w:pPr>
        <w:pStyle w:val="Firstparagraph"/>
        <w:numPr>
          <w:ilvl w:val="0"/>
          <w:numId w:val="35"/>
        </w:numPr>
      </w:pPr>
      <w:r w:rsidRPr="002F3084">
        <w:t>NVDA (NVIDIA Corporation):</w:t>
      </w:r>
    </w:p>
    <w:p w14:paraId="5A0276F3" w14:textId="77777777" w:rsidR="00735AA7" w:rsidRPr="002F3084" w:rsidRDefault="00735AA7" w:rsidP="004437C2">
      <w:pPr>
        <w:pStyle w:val="Firstparagraph"/>
        <w:numPr>
          <w:ilvl w:val="0"/>
          <w:numId w:val="29"/>
        </w:numPr>
      </w:pPr>
      <w:r w:rsidRPr="002F3084">
        <w:rPr>
          <w:b/>
          <w:bCs/>
        </w:rPr>
        <w:t>Osservazione:</w:t>
      </w:r>
      <w:r w:rsidRPr="002F3084">
        <w:t xml:space="preserve"> La distribuzione dei rendimenti di NVDA è relativamente ampia, con una gamma significativa di rendimenti sia positivi che negativi. Ci sono valori estremi che si estendono oltre ±0.2.</w:t>
      </w:r>
    </w:p>
    <w:p w14:paraId="2B9A29B0" w14:textId="77777777" w:rsidR="00735AA7" w:rsidRPr="002F3084" w:rsidRDefault="00735AA7" w:rsidP="004437C2">
      <w:pPr>
        <w:pStyle w:val="Firstparagraph"/>
        <w:numPr>
          <w:ilvl w:val="0"/>
          <w:numId w:val="29"/>
        </w:numPr>
      </w:pPr>
      <w:r w:rsidRPr="002F3084">
        <w:rPr>
          <w:b/>
          <w:bCs/>
        </w:rPr>
        <w:t>Conclusione:</w:t>
      </w:r>
      <w:r w:rsidRPr="002F3084">
        <w:t xml:space="preserve"> NVDA ha una dispersione alta, indicando una maggiore volatilità.</w:t>
      </w:r>
    </w:p>
    <w:p w14:paraId="543DFD82" w14:textId="26FC72DE" w:rsidR="00735AA7" w:rsidRPr="002F3084" w:rsidRDefault="00735AA7" w:rsidP="004437C2">
      <w:pPr>
        <w:pStyle w:val="Firstparagraph"/>
        <w:numPr>
          <w:ilvl w:val="0"/>
          <w:numId w:val="35"/>
        </w:numPr>
      </w:pPr>
      <w:r w:rsidRPr="002F3084">
        <w:t>INTC (Intel Corporation):</w:t>
      </w:r>
    </w:p>
    <w:p w14:paraId="69334362" w14:textId="77777777" w:rsidR="00735AA7" w:rsidRPr="002F3084" w:rsidRDefault="00735AA7" w:rsidP="004437C2">
      <w:pPr>
        <w:pStyle w:val="Firstparagraph"/>
        <w:numPr>
          <w:ilvl w:val="0"/>
          <w:numId w:val="30"/>
        </w:numPr>
      </w:pPr>
      <w:r w:rsidRPr="002F3084">
        <w:rPr>
          <w:b/>
          <w:bCs/>
        </w:rPr>
        <w:t>Osservazione:</w:t>
      </w:r>
      <w:r w:rsidRPr="002F3084">
        <w:t xml:space="preserve"> La distribuzione dei rendimenti di INTC è più stretta rispetto a NVDA, con la maggior parte dei rendimenti compresi tra -0.1 e 0.1.</w:t>
      </w:r>
    </w:p>
    <w:p w14:paraId="6EACFAAA" w14:textId="77777777" w:rsidR="00735AA7" w:rsidRPr="002F3084" w:rsidRDefault="00735AA7" w:rsidP="004437C2">
      <w:pPr>
        <w:pStyle w:val="Firstparagraph"/>
        <w:numPr>
          <w:ilvl w:val="0"/>
          <w:numId w:val="30"/>
        </w:numPr>
      </w:pPr>
      <w:r w:rsidRPr="002F3084">
        <w:rPr>
          <w:b/>
          <w:bCs/>
        </w:rPr>
        <w:t>Conclusione:</w:t>
      </w:r>
      <w:r w:rsidRPr="002F3084">
        <w:t xml:space="preserve"> INTC ha una dispersione moderata, indicando una volatilità inferiore rispetto a NVDA.</w:t>
      </w:r>
    </w:p>
    <w:p w14:paraId="7D193375" w14:textId="1FBB22A2" w:rsidR="00735AA7" w:rsidRPr="002F3084" w:rsidRDefault="00735AA7" w:rsidP="004437C2">
      <w:pPr>
        <w:pStyle w:val="Firstparagraph"/>
        <w:numPr>
          <w:ilvl w:val="0"/>
          <w:numId w:val="35"/>
        </w:numPr>
      </w:pPr>
      <w:r w:rsidRPr="002F3084">
        <w:t>JPM (JPMorgan Chase &amp; Co.):</w:t>
      </w:r>
    </w:p>
    <w:p w14:paraId="4AD7F854" w14:textId="77777777" w:rsidR="00735AA7" w:rsidRPr="002F3084" w:rsidRDefault="00735AA7" w:rsidP="004437C2">
      <w:pPr>
        <w:pStyle w:val="Firstparagraph"/>
        <w:numPr>
          <w:ilvl w:val="0"/>
          <w:numId w:val="31"/>
        </w:numPr>
      </w:pPr>
      <w:r w:rsidRPr="002F3084">
        <w:rPr>
          <w:b/>
          <w:bCs/>
        </w:rPr>
        <w:t>Osservazione:</w:t>
      </w:r>
      <w:r w:rsidRPr="002F3084">
        <w:t xml:space="preserve"> La distribuzione dei rendimenti di JPM è abbastanza stretta, con pochi rendimenti che superano ±0.1.</w:t>
      </w:r>
    </w:p>
    <w:p w14:paraId="5A5E8CD9" w14:textId="77777777" w:rsidR="00735AA7" w:rsidRPr="002F3084" w:rsidRDefault="00735AA7" w:rsidP="004437C2">
      <w:pPr>
        <w:pStyle w:val="Firstparagraph"/>
        <w:numPr>
          <w:ilvl w:val="0"/>
          <w:numId w:val="31"/>
        </w:numPr>
      </w:pPr>
      <w:r w:rsidRPr="002F3084">
        <w:rPr>
          <w:b/>
          <w:bCs/>
        </w:rPr>
        <w:t>Conclusione:</w:t>
      </w:r>
      <w:r w:rsidRPr="002F3084">
        <w:t xml:space="preserve"> JPM mostra una dispersione relativamente bassa, indicando una volatilità minore.</w:t>
      </w:r>
    </w:p>
    <w:p w14:paraId="784E54F8" w14:textId="0FB7B6CA" w:rsidR="00735AA7" w:rsidRPr="002F3084" w:rsidRDefault="00735AA7" w:rsidP="004437C2">
      <w:pPr>
        <w:pStyle w:val="Firstparagraph"/>
        <w:numPr>
          <w:ilvl w:val="0"/>
          <w:numId w:val="35"/>
        </w:numPr>
      </w:pPr>
      <w:r w:rsidRPr="002F3084">
        <w:t>BAC (Bank of America Corporation):</w:t>
      </w:r>
    </w:p>
    <w:p w14:paraId="701E9CC3" w14:textId="77777777" w:rsidR="00735AA7" w:rsidRPr="002F3084" w:rsidRDefault="00735AA7" w:rsidP="004437C2">
      <w:pPr>
        <w:pStyle w:val="Firstparagraph"/>
        <w:numPr>
          <w:ilvl w:val="0"/>
          <w:numId w:val="32"/>
        </w:numPr>
      </w:pPr>
      <w:r w:rsidRPr="002F3084">
        <w:rPr>
          <w:b/>
          <w:bCs/>
        </w:rPr>
        <w:t>Osservazione:</w:t>
      </w:r>
      <w:r w:rsidRPr="002F3084">
        <w:t xml:space="preserve"> La distribuzione dei rendimenti di BAC è simile a quella di JPM, con una gamma di rendimenti principalmente tra -0.1 e 0.1.</w:t>
      </w:r>
    </w:p>
    <w:p w14:paraId="6170C99E" w14:textId="77777777" w:rsidR="00735AA7" w:rsidRPr="002F3084" w:rsidRDefault="00735AA7" w:rsidP="004437C2">
      <w:pPr>
        <w:pStyle w:val="Firstparagraph"/>
        <w:numPr>
          <w:ilvl w:val="0"/>
          <w:numId w:val="32"/>
        </w:numPr>
      </w:pPr>
      <w:r w:rsidRPr="002F3084">
        <w:rPr>
          <w:b/>
          <w:bCs/>
        </w:rPr>
        <w:t>Conclusione:</w:t>
      </w:r>
      <w:r w:rsidRPr="002F3084">
        <w:t xml:space="preserve"> BAC ha una dispersione bassa, indicando una volatilità ridotta.</w:t>
      </w:r>
    </w:p>
    <w:p w14:paraId="3EF39814" w14:textId="7E6D9BC6" w:rsidR="00735AA7" w:rsidRPr="002F3084" w:rsidRDefault="00735AA7" w:rsidP="004437C2">
      <w:pPr>
        <w:pStyle w:val="Firstparagraph"/>
        <w:numPr>
          <w:ilvl w:val="0"/>
          <w:numId w:val="35"/>
        </w:numPr>
      </w:pPr>
      <w:r w:rsidRPr="002F3084">
        <w:t>TDG (TransDigm Group Incorporated):</w:t>
      </w:r>
    </w:p>
    <w:p w14:paraId="221DFD67" w14:textId="77777777" w:rsidR="00735AA7" w:rsidRPr="002F3084" w:rsidRDefault="00735AA7" w:rsidP="004437C2">
      <w:pPr>
        <w:pStyle w:val="Firstparagraph"/>
        <w:numPr>
          <w:ilvl w:val="0"/>
          <w:numId w:val="33"/>
        </w:numPr>
      </w:pPr>
      <w:r w:rsidRPr="002F3084">
        <w:rPr>
          <w:b/>
          <w:bCs/>
        </w:rPr>
        <w:t>Osservazione:</w:t>
      </w:r>
      <w:r w:rsidRPr="002F3084">
        <w:t xml:space="preserve"> La distribuzione dei rendimenti di TDG è relativamente stretta, con pochi rendimenti che superano ±0.1.</w:t>
      </w:r>
    </w:p>
    <w:p w14:paraId="738F0C7E" w14:textId="77777777" w:rsidR="00735AA7" w:rsidRPr="002F3084" w:rsidRDefault="00735AA7" w:rsidP="004437C2">
      <w:pPr>
        <w:pStyle w:val="Firstparagraph"/>
        <w:numPr>
          <w:ilvl w:val="0"/>
          <w:numId w:val="33"/>
        </w:numPr>
      </w:pPr>
      <w:r w:rsidRPr="002F3084">
        <w:rPr>
          <w:b/>
          <w:bCs/>
        </w:rPr>
        <w:t>Conclusione:</w:t>
      </w:r>
      <w:r w:rsidRPr="002F3084">
        <w:t xml:space="preserve"> TDG ha una dispersione moderata, indicando una volatilità contenuta.</w:t>
      </w:r>
    </w:p>
    <w:p w14:paraId="51DF20D4" w14:textId="4D727A10" w:rsidR="00735AA7" w:rsidRPr="002F3084" w:rsidRDefault="00735AA7" w:rsidP="004437C2">
      <w:pPr>
        <w:pStyle w:val="Firstparagraph"/>
        <w:numPr>
          <w:ilvl w:val="0"/>
          <w:numId w:val="35"/>
        </w:numPr>
      </w:pPr>
      <w:r w:rsidRPr="002F3084">
        <w:lastRenderedPageBreak/>
        <w:t>HII (Huntington Ingalls Industries, Inc.):</w:t>
      </w:r>
    </w:p>
    <w:p w14:paraId="77FB43F2" w14:textId="77777777" w:rsidR="00735AA7" w:rsidRPr="002F3084" w:rsidRDefault="00735AA7" w:rsidP="004437C2">
      <w:pPr>
        <w:pStyle w:val="Firstparagraph"/>
        <w:numPr>
          <w:ilvl w:val="0"/>
          <w:numId w:val="34"/>
        </w:numPr>
      </w:pPr>
      <w:r w:rsidRPr="002F3084">
        <w:rPr>
          <w:b/>
          <w:bCs/>
        </w:rPr>
        <w:t>Osservazione:</w:t>
      </w:r>
      <w:r w:rsidRPr="002F3084">
        <w:t xml:space="preserve"> La distribuzione dei rendimenti di HII mostra una maggiore dispersione rispetto a JPM e BAC, ma è comunque meno ampia rispetto a NVDA.</w:t>
      </w:r>
    </w:p>
    <w:p w14:paraId="7D6AA06F" w14:textId="77777777" w:rsidR="00735AA7" w:rsidRPr="002F3084" w:rsidRDefault="00735AA7" w:rsidP="004437C2">
      <w:pPr>
        <w:pStyle w:val="Firstparagraph"/>
        <w:numPr>
          <w:ilvl w:val="0"/>
          <w:numId w:val="34"/>
        </w:numPr>
      </w:pPr>
      <w:r w:rsidRPr="002F3084">
        <w:rPr>
          <w:b/>
          <w:bCs/>
        </w:rPr>
        <w:t>Conclusione:</w:t>
      </w:r>
      <w:r w:rsidRPr="002F3084">
        <w:t xml:space="preserve"> HII ha una dispersione moderata, suggerendo una volatilità intermedia.</w:t>
      </w:r>
    </w:p>
    <w:p w14:paraId="5D6756AB" w14:textId="17D2A25B" w:rsidR="00DE440F" w:rsidRPr="002F3084" w:rsidRDefault="00735AA7" w:rsidP="004437C2">
      <w:pPr>
        <w:pStyle w:val="Heading4"/>
      </w:pPr>
      <w:r w:rsidRPr="002F3084">
        <w:t>Deviazioni Standard dei titoli</w:t>
      </w:r>
    </w:p>
    <w:p w14:paraId="04062D29" w14:textId="1E8F368B" w:rsidR="00735AA7" w:rsidRPr="002F3084" w:rsidRDefault="00735AA7" w:rsidP="004437C2">
      <w:pPr>
        <w:pStyle w:val="ListParagraph"/>
        <w:numPr>
          <w:ilvl w:val="0"/>
          <w:numId w:val="34"/>
        </w:numPr>
      </w:pPr>
      <w:r w:rsidRPr="002F3084">
        <w:t>NVDA (NVIDIA Corporation): 0.029824</w:t>
      </w:r>
    </w:p>
    <w:p w14:paraId="7BFF4021" w14:textId="006610BD" w:rsidR="00735AA7" w:rsidRPr="002F3084" w:rsidRDefault="00735AA7" w:rsidP="004437C2">
      <w:pPr>
        <w:pStyle w:val="ListParagraph"/>
        <w:numPr>
          <w:ilvl w:val="0"/>
          <w:numId w:val="34"/>
        </w:numPr>
      </w:pPr>
      <w:r w:rsidRPr="002F3084">
        <w:t>INTC (Intel Corporation): 0.021047</w:t>
      </w:r>
    </w:p>
    <w:p w14:paraId="0A4C21B6" w14:textId="3C96009B" w:rsidR="00735AA7" w:rsidRPr="002F3084" w:rsidRDefault="00735AA7" w:rsidP="004437C2">
      <w:pPr>
        <w:pStyle w:val="ListParagraph"/>
        <w:numPr>
          <w:ilvl w:val="0"/>
          <w:numId w:val="34"/>
        </w:numPr>
      </w:pPr>
      <w:r w:rsidRPr="002F3084">
        <w:t>HII (Huntington Ingalls Industries, Inc.): 0.017221</w:t>
      </w:r>
    </w:p>
    <w:p w14:paraId="25B5F000" w14:textId="515BAAB0" w:rsidR="00735AA7" w:rsidRPr="002F3084" w:rsidRDefault="00735AA7" w:rsidP="004437C2">
      <w:pPr>
        <w:pStyle w:val="ListParagraph"/>
        <w:numPr>
          <w:ilvl w:val="0"/>
          <w:numId w:val="34"/>
        </w:numPr>
      </w:pPr>
      <w:r w:rsidRPr="002F3084">
        <w:t>TDG (TransDigm Group Incorporated): 0.020850</w:t>
      </w:r>
    </w:p>
    <w:p w14:paraId="4FC50245" w14:textId="14786C00" w:rsidR="00735AA7" w:rsidRPr="002F3084" w:rsidRDefault="00735AA7" w:rsidP="004437C2">
      <w:pPr>
        <w:pStyle w:val="ListParagraph"/>
        <w:numPr>
          <w:ilvl w:val="0"/>
          <w:numId w:val="34"/>
        </w:numPr>
      </w:pPr>
      <w:r w:rsidRPr="002F3084">
        <w:t>JPM (JPMorgan Chase &amp; Co.): 0.016972</w:t>
      </w:r>
    </w:p>
    <w:p w14:paraId="696D13B5" w14:textId="06E230DD" w:rsidR="00735AA7" w:rsidRPr="002F3084" w:rsidRDefault="00735AA7" w:rsidP="004437C2">
      <w:pPr>
        <w:pStyle w:val="ListParagraph"/>
        <w:numPr>
          <w:ilvl w:val="0"/>
          <w:numId w:val="34"/>
        </w:numPr>
      </w:pPr>
      <w:r w:rsidRPr="002F3084">
        <w:t>BAC (Bank of America Corporation): 0.019474</w:t>
      </w:r>
    </w:p>
    <w:p w14:paraId="7BB494D4" w14:textId="17B52B59" w:rsidR="00735AA7" w:rsidRPr="002F3084" w:rsidRDefault="00735AA7" w:rsidP="005A3CB4">
      <w:r w:rsidRPr="002F3084">
        <w:t>Questi valori confermano l’analisi effettuata sugli istogrammi.</w:t>
      </w:r>
      <w:r w:rsidR="005A3CB4" w:rsidRPr="002F3084">
        <w:t xml:space="preserve"> In conclusione: </w:t>
      </w:r>
      <w:r w:rsidR="005A3CB4" w:rsidRPr="002F3084">
        <w:rPr>
          <w:b/>
          <w:bCs/>
        </w:rPr>
        <w:t>NVDA</w:t>
      </w:r>
      <w:r w:rsidR="005A3CB4" w:rsidRPr="002F3084">
        <w:t xml:space="preserve"> è il titolo più volatile. </w:t>
      </w:r>
      <w:r w:rsidR="005A3CB4" w:rsidRPr="002F3084">
        <w:rPr>
          <w:b/>
          <w:bCs/>
        </w:rPr>
        <w:t>INTC</w:t>
      </w:r>
      <w:r w:rsidR="005A3CB4" w:rsidRPr="002F3084">
        <w:t xml:space="preserve"> e </w:t>
      </w:r>
      <w:r w:rsidR="005A3CB4" w:rsidRPr="002F3084">
        <w:rPr>
          <w:b/>
          <w:bCs/>
        </w:rPr>
        <w:t xml:space="preserve">TDG </w:t>
      </w:r>
      <w:r w:rsidR="005A3CB4" w:rsidRPr="002F3084">
        <w:t xml:space="preserve"> hanno una volatilità moderata, riflettendo una stabilità relativa pur essendo soggetti a variazioni significative. </w:t>
      </w:r>
      <w:r w:rsidR="005A3CB4" w:rsidRPr="002F3084">
        <w:rPr>
          <w:b/>
          <w:bCs/>
        </w:rPr>
        <w:t>HII</w:t>
      </w:r>
      <w:r w:rsidR="005A3CB4" w:rsidRPr="002F3084">
        <w:t xml:space="preserve">, </w:t>
      </w:r>
      <w:r w:rsidR="005A3CB4" w:rsidRPr="002F3084">
        <w:rPr>
          <w:b/>
          <w:bCs/>
        </w:rPr>
        <w:t>BAC</w:t>
      </w:r>
      <w:r w:rsidR="005A3CB4" w:rsidRPr="002F3084">
        <w:t xml:space="preserve"> e </w:t>
      </w:r>
      <w:r w:rsidR="005A3CB4" w:rsidRPr="002F3084">
        <w:rPr>
          <w:b/>
          <w:bCs/>
        </w:rPr>
        <w:t>JPM</w:t>
      </w:r>
      <w:r w:rsidR="005A3CB4" w:rsidRPr="002F3084">
        <w:t xml:space="preserve"> sono i titoli meno volatili, con </w:t>
      </w:r>
      <w:r w:rsidR="005A3CB4" w:rsidRPr="002F3084">
        <w:rPr>
          <w:b/>
          <w:bCs/>
        </w:rPr>
        <w:t>JPM</w:t>
      </w:r>
      <w:r w:rsidR="005A3CB4" w:rsidRPr="002F3084">
        <w:t xml:space="preserve"> che è il più stabile.</w:t>
      </w:r>
    </w:p>
    <w:p w14:paraId="76932B96" w14:textId="77777777" w:rsidR="00B25DA9" w:rsidRPr="002F3084" w:rsidRDefault="00B25DA9" w:rsidP="004437C2"/>
    <w:p w14:paraId="0F72BF00" w14:textId="2F3D987B" w:rsidR="00B25DA9" w:rsidRPr="002F3084" w:rsidRDefault="001D30CC" w:rsidP="004437C2">
      <w:pPr>
        <w:pStyle w:val="Heading2"/>
      </w:pPr>
      <w:r w:rsidRPr="002F3084">
        <w:lastRenderedPageBreak/>
        <w:t>Grafici Diagnostici a Tre Sezioni</w:t>
      </w:r>
      <w:r w:rsidRPr="002F3084">
        <w:drawing>
          <wp:inline distT="0" distB="0" distL="0" distR="0" wp14:anchorId="1DC738B7" wp14:editId="77CA026C">
            <wp:extent cx="4679950" cy="5850255"/>
            <wp:effectExtent l="0" t="0" r="6350" b="0"/>
            <wp:docPr id="671735621" name="Immagine 12" descr="Immagine che contiene testo, diagramm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35621" name="Immagine 12" descr="Immagine che contiene testo, diagramma, schermata, Diagramm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084">
        <w:lastRenderedPageBreak/>
        <w:drawing>
          <wp:inline distT="0" distB="0" distL="0" distR="0" wp14:anchorId="651A3DE9" wp14:editId="43BE982A">
            <wp:extent cx="4679950" cy="5850255"/>
            <wp:effectExtent l="0" t="0" r="6350" b="0"/>
            <wp:docPr id="1537806422" name="Immagine 10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06422" name="Immagine 10" descr="Immagine che contiene testo, diagramma, schermata, line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084">
        <w:lastRenderedPageBreak/>
        <w:drawing>
          <wp:inline distT="0" distB="0" distL="0" distR="0" wp14:anchorId="0F94BB34" wp14:editId="2B4C031A">
            <wp:extent cx="4679950" cy="5850255"/>
            <wp:effectExtent l="0" t="0" r="6350" b="0"/>
            <wp:docPr id="1545393532" name="Immagine 9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93532" name="Immagine 9" descr="Immagine che contiene testo, diagramma, schermata, line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084">
        <w:lastRenderedPageBreak/>
        <w:drawing>
          <wp:inline distT="0" distB="0" distL="0" distR="0" wp14:anchorId="23132515" wp14:editId="0721EF7A">
            <wp:extent cx="4679950" cy="5850255"/>
            <wp:effectExtent l="0" t="0" r="6350" b="0"/>
            <wp:docPr id="425030904" name="Immagine 13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30904" name="Immagine 13" descr="Immagine che contiene testo, diagramma, schermata, line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084">
        <w:lastRenderedPageBreak/>
        <w:drawing>
          <wp:inline distT="0" distB="0" distL="0" distR="0" wp14:anchorId="690F78E1" wp14:editId="625C5675">
            <wp:extent cx="4679950" cy="5850255"/>
            <wp:effectExtent l="0" t="0" r="6350" b="0"/>
            <wp:docPr id="1772040951" name="Immagine 1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40951" name="Immagine 11" descr="Immagine che contiene testo, diagramma, schermata, line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084">
        <w:lastRenderedPageBreak/>
        <w:drawing>
          <wp:inline distT="0" distB="0" distL="0" distR="0" wp14:anchorId="1C3AC7D5" wp14:editId="296ABEDA">
            <wp:extent cx="4679950" cy="5850255"/>
            <wp:effectExtent l="0" t="0" r="6350" b="0"/>
            <wp:docPr id="979760976" name="Immagine 8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60976" name="Immagine 8" descr="Immagine che contiene testo, diagramma, schermata, line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E3D1" w14:textId="4AF2076B" w:rsidR="001D30CC" w:rsidRPr="002F3084" w:rsidRDefault="004437C2" w:rsidP="004437C2">
      <w:pPr>
        <w:pStyle w:val="Heading4"/>
      </w:pPr>
      <w:r w:rsidRPr="002F3084">
        <w:t>Commenti</w:t>
      </w:r>
    </w:p>
    <w:p w14:paraId="7EC21C8C" w14:textId="7B237633" w:rsidR="004437C2" w:rsidRPr="002F3084" w:rsidRDefault="00C20240" w:rsidP="001048DD">
      <w:r w:rsidRPr="002F3084">
        <w:t xml:space="preserve">Per tutti i titoli i rendimenti hanno una distribuzione pressochè normale </w:t>
      </w:r>
      <w:r w:rsidR="00F43137" w:rsidRPr="002F3084">
        <w:t>tuttavia la distribuzione devia nelle code</w:t>
      </w:r>
      <w:r w:rsidRPr="002F3084">
        <w:t xml:space="preserve">, </w:t>
      </w:r>
      <w:r w:rsidR="00F43137" w:rsidRPr="002F3084">
        <w:t xml:space="preserve">questo significa che ci sono </w:t>
      </w:r>
      <w:r w:rsidRPr="002F3084">
        <w:t>rendimenti estremi più frequenti di quanto ci si aspetterebbe in una distribuzione normale.</w:t>
      </w:r>
    </w:p>
    <w:p w14:paraId="03655221" w14:textId="4B9F2B8C" w:rsidR="00F43137" w:rsidRPr="002F3084" w:rsidRDefault="00C20240" w:rsidP="00F43137">
      <w:r w:rsidRPr="002F3084">
        <w:lastRenderedPageBreak/>
        <w:t xml:space="preserve">Per quanto riguarda i boxplot possiamo osservare che ci sono molti </w:t>
      </w:r>
      <w:r w:rsidRPr="002F3084">
        <w:rPr>
          <w:b/>
          <w:bCs/>
        </w:rPr>
        <w:t>outliers</w:t>
      </w:r>
      <w:r w:rsidRPr="002F3084">
        <w:t xml:space="preserve"> nei rendimenti dei vari titoli, </w:t>
      </w:r>
      <w:r w:rsidR="00F43137" w:rsidRPr="002F3084">
        <w:t>questo indica che i titoli hanno avuto giornalmente rendimenti più estremi (in positivo o negativo) di quanto ci si aspetterebbe se fossero distribuiti normalmente.</w:t>
      </w:r>
    </w:p>
    <w:p w14:paraId="7315D198" w14:textId="77777777" w:rsidR="00F43137" w:rsidRPr="002F3084" w:rsidRDefault="00F43137" w:rsidP="00F43137">
      <w:pPr>
        <w:ind w:firstLine="0"/>
      </w:pPr>
    </w:p>
    <w:p w14:paraId="2AE0FE55" w14:textId="4232741F" w:rsidR="00F43137" w:rsidRPr="002F3084" w:rsidRDefault="00F43137" w:rsidP="00F43137">
      <w:pPr>
        <w:pStyle w:val="Heading2"/>
        <w:rPr>
          <w:u w:val="single"/>
        </w:rPr>
      </w:pPr>
      <w:r w:rsidRPr="002F3084">
        <w:t>Statistiche Descrittive Univariate</w:t>
      </w:r>
    </w:p>
    <w:p w14:paraId="0C3731FE" w14:textId="3DA051B5" w:rsidR="0018202B" w:rsidRPr="002F3084" w:rsidRDefault="0018202B" w:rsidP="0018202B">
      <w:pPr>
        <w:ind w:firstLine="0"/>
      </w:pPr>
      <w:r w:rsidRPr="002F3084">
        <w:drawing>
          <wp:inline distT="0" distB="0" distL="0" distR="0" wp14:anchorId="4A6B55A9" wp14:editId="67D84124">
            <wp:extent cx="4679950" cy="1675130"/>
            <wp:effectExtent l="0" t="0" r="6350" b="1270"/>
            <wp:docPr id="1803367907" name="Immagine 14" descr="Immagine che contiene testo, schermata, Carattere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67907" name="Immagine 14" descr="Immagine che contiene testo, schermata, Carattere, menu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B062" w14:textId="77777777" w:rsidR="0018202B" w:rsidRPr="002F3084" w:rsidRDefault="0018202B" w:rsidP="0018202B">
      <w:pPr>
        <w:ind w:firstLine="0"/>
      </w:pPr>
    </w:p>
    <w:p w14:paraId="5497C258" w14:textId="63778951" w:rsidR="0018202B" w:rsidRPr="002F3084" w:rsidRDefault="00F47462" w:rsidP="00F47462">
      <w:pPr>
        <w:pStyle w:val="Heading4"/>
        <w:ind w:firstLine="0"/>
      </w:pPr>
      <w:r w:rsidRPr="002F3084">
        <w:t>Commenti</w:t>
      </w:r>
    </w:p>
    <w:p w14:paraId="3D084AB7" w14:textId="1596C657" w:rsidR="00F47462" w:rsidRPr="002F3084" w:rsidRDefault="00F47462" w:rsidP="00F47462">
      <w:pPr>
        <w:pStyle w:val="ListParagraph"/>
        <w:numPr>
          <w:ilvl w:val="0"/>
          <w:numId w:val="37"/>
        </w:numPr>
      </w:pPr>
      <w:r w:rsidRPr="002F3084">
        <w:t>L’azione con il rendimento più alto è NVDIA, mentre quella a rendimento più basso è INTEL</w:t>
      </w:r>
      <w:r w:rsidR="005A3CB4" w:rsidRPr="002F3084">
        <w:t xml:space="preserve"> e HII</w:t>
      </w:r>
      <w:r w:rsidR="002E4F86" w:rsidRPr="002F3084">
        <w:t>. Questo dato è osservabile dalla media dei rendimenti.</w:t>
      </w:r>
    </w:p>
    <w:p w14:paraId="3B752D4A" w14:textId="631B4472" w:rsidR="00F47462" w:rsidRPr="002F3084" w:rsidRDefault="00F47462" w:rsidP="00F47462">
      <w:pPr>
        <w:pStyle w:val="ListParagraph"/>
        <w:numPr>
          <w:ilvl w:val="0"/>
          <w:numId w:val="37"/>
        </w:numPr>
      </w:pPr>
      <w:r w:rsidRPr="002F3084">
        <w:t>Le azioni con la deviazione standard più alta sono NVIDIA e INTEL, confermando la volatilità del settore tecnologico e le analisi effettuate fino ad ora. Le azioni a deviazione standard più basse sono JPM e HII.</w:t>
      </w:r>
    </w:p>
    <w:p w14:paraId="6D06D1E2" w14:textId="7159E60C" w:rsidR="002E4F86" w:rsidRPr="002F3084" w:rsidRDefault="00F47462" w:rsidP="002E4F86">
      <w:pPr>
        <w:pStyle w:val="ListParagraph"/>
        <w:numPr>
          <w:ilvl w:val="0"/>
          <w:numId w:val="37"/>
        </w:numPr>
      </w:pPr>
      <w:r w:rsidRPr="002F3084">
        <w:t>Senza una rappresentazione temporale è diffic</w:t>
      </w:r>
      <w:r w:rsidR="00292A9A" w:rsidRPr="002F3084">
        <w:t>i</w:t>
      </w:r>
      <w:r w:rsidRPr="002F3084">
        <w:t xml:space="preserve">le dire come </w:t>
      </w:r>
      <w:r w:rsidR="00292A9A" w:rsidRPr="002F3084">
        <w:t xml:space="preserve">si evolvono nel tempo rendimento e volatilità, possiamo aiutarci con i grafici dei rendimenti mostrati prima: La volatilità è sempre aumentata dopo i periodi di crisi spiegati nella sezione </w:t>
      </w:r>
      <w:r w:rsidR="00292A9A" w:rsidRPr="002F3084">
        <w:fldChar w:fldCharType="begin"/>
      </w:r>
      <w:r w:rsidR="00292A9A" w:rsidRPr="002F3084">
        <w:instrText xml:space="preserve"> REF _Ref170230047 \h </w:instrText>
      </w:r>
      <w:r w:rsidR="00292A9A" w:rsidRPr="002F3084">
        <w:fldChar w:fldCharType="separate"/>
      </w:r>
      <w:r w:rsidR="00292A9A" w:rsidRPr="002F3084">
        <w:t>Commenti</w:t>
      </w:r>
      <w:r w:rsidR="00292A9A" w:rsidRPr="002F3084">
        <w:fldChar w:fldCharType="end"/>
      </w:r>
      <w:r w:rsidR="00292A9A" w:rsidRPr="002F3084">
        <w:t xml:space="preserve"> a pag. </w:t>
      </w:r>
      <w:r w:rsidR="00292A9A" w:rsidRPr="002F3084">
        <w:fldChar w:fldCharType="begin"/>
      </w:r>
      <w:r w:rsidR="00292A9A" w:rsidRPr="002F3084">
        <w:instrText xml:space="preserve"> PAGEREF _Ref170230047 \h </w:instrText>
      </w:r>
      <w:r w:rsidR="00292A9A" w:rsidRPr="002F3084">
        <w:fldChar w:fldCharType="separate"/>
      </w:r>
      <w:r w:rsidR="00292A9A" w:rsidRPr="002F3084">
        <w:t>13</w:t>
      </w:r>
      <w:r w:rsidR="00292A9A" w:rsidRPr="002F3084">
        <w:fldChar w:fldCharType="end"/>
      </w:r>
      <w:r w:rsidR="00292A9A" w:rsidRPr="002F3084">
        <w:t xml:space="preserve">. Per il settore bancario volatilità e rendimenti sono sempre rimasti contenuti confermando la stabilità del settore </w:t>
      </w:r>
      <w:r w:rsidR="005A3CB4" w:rsidRPr="002F3084">
        <w:t xml:space="preserve">in </w:t>
      </w:r>
      <w:r w:rsidR="005A3CB4" w:rsidRPr="002F3084">
        <w:lastRenderedPageBreak/>
        <w:t>questione</w:t>
      </w:r>
      <w:r w:rsidR="00292A9A" w:rsidRPr="002F3084">
        <w:t>. Per il settore bellico abbiamo una volatilità intermedia che lascia comunque spazio a rendimenti positivi.</w:t>
      </w:r>
      <w:r w:rsidR="002E4F86" w:rsidRPr="002F3084">
        <w:t xml:space="preserve"> Per ultimo, il settore tecnologico presenta le volatilità più alte rispetto agli altri settori, solo che NVIDIA presenta rendimenti nettamente positivi anche con un’elevata volatilità mentre INTEL no.</w:t>
      </w:r>
    </w:p>
    <w:p w14:paraId="5FFE64C9" w14:textId="1B4C535C" w:rsidR="002E4F86" w:rsidRPr="002F3084" w:rsidRDefault="00292A9A" w:rsidP="002E4F86">
      <w:pPr>
        <w:pStyle w:val="ListParagraph"/>
        <w:numPr>
          <w:ilvl w:val="0"/>
          <w:numId w:val="37"/>
        </w:numPr>
      </w:pPr>
      <w:r w:rsidRPr="002F3084">
        <w:t>L’azione che ha distribuzione dei rendimenti più vicina alla normale è HII mentre quella più lontana è TDG. Questo dato è osservabile dalla curtosi</w:t>
      </w:r>
    </w:p>
    <w:p w14:paraId="189292E9" w14:textId="4B6B329C" w:rsidR="002E4F86" w:rsidRPr="002F3084" w:rsidRDefault="002E4F86" w:rsidP="002E4F86">
      <w:pPr>
        <w:pStyle w:val="Heading2"/>
      </w:pPr>
      <w:r w:rsidRPr="002F3084">
        <w:t xml:space="preserve"> Matrici di varianze e Covarianze</w:t>
      </w:r>
      <w:r w:rsidR="00880ED0" w:rsidRPr="002F3084">
        <w:t xml:space="preserve"> e Correlazioni</w:t>
      </w:r>
    </w:p>
    <w:p w14:paraId="49C7D668" w14:textId="77777777" w:rsidR="002E4F86" w:rsidRPr="002F3084" w:rsidRDefault="002E4F86" w:rsidP="002E4F86">
      <w:pPr>
        <w:keepNext/>
        <w:jc w:val="center"/>
      </w:pPr>
      <w:r w:rsidRPr="002F3084">
        <w:drawing>
          <wp:inline distT="0" distB="0" distL="0" distR="0" wp14:anchorId="2FB887FA" wp14:editId="55455584">
            <wp:extent cx="1895740" cy="2029108"/>
            <wp:effectExtent l="0" t="0" r="9525" b="0"/>
            <wp:docPr id="464917770" name="Immagine 2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17770" name="Immagine 2" descr="Immagine che contiene testo, Carattere, schermata, design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3B56" w14:textId="17992174" w:rsidR="002E4F86" w:rsidRPr="002F3084" w:rsidRDefault="002E4F86" w:rsidP="002E4F86">
      <w:pPr>
        <w:pStyle w:val="Caption"/>
        <w:jc w:val="center"/>
      </w:pPr>
      <w:r w:rsidRPr="002F3084">
        <w:t xml:space="preserve">Fig. </w:t>
      </w:r>
      <w:r w:rsidR="003C3C3B" w:rsidRPr="002F3084">
        <w:fldChar w:fldCharType="begin"/>
      </w:r>
      <w:r w:rsidR="003C3C3B" w:rsidRPr="002F3084">
        <w:instrText xml:space="preserve"> STYLEREF 1 \s </w:instrText>
      </w:r>
      <w:r w:rsidR="003C3C3B" w:rsidRPr="002F3084">
        <w:fldChar w:fldCharType="separate"/>
      </w:r>
      <w:r w:rsidR="003C3C3B" w:rsidRPr="002F3084">
        <w:t>2</w:t>
      </w:r>
      <w:r w:rsidR="003C3C3B" w:rsidRPr="002F3084">
        <w:fldChar w:fldCharType="end"/>
      </w:r>
      <w:r w:rsidR="003C3C3B" w:rsidRPr="002F3084">
        <w:t>.</w:t>
      </w:r>
      <w:r w:rsidR="003C3C3B" w:rsidRPr="002F3084">
        <w:fldChar w:fldCharType="begin"/>
      </w:r>
      <w:r w:rsidR="003C3C3B" w:rsidRPr="002F3084">
        <w:instrText xml:space="preserve"> SEQ Fig. \* ARABIC \s 1 </w:instrText>
      </w:r>
      <w:r w:rsidR="003C3C3B" w:rsidRPr="002F3084">
        <w:fldChar w:fldCharType="separate"/>
      </w:r>
      <w:r w:rsidR="003C3C3B" w:rsidRPr="002F3084">
        <w:t>1</w:t>
      </w:r>
      <w:r w:rsidR="003C3C3B" w:rsidRPr="002F3084">
        <w:fldChar w:fldCharType="end"/>
      </w:r>
      <w:r w:rsidRPr="002F3084">
        <w:t xml:space="preserve"> Matrice delle varianze</w:t>
      </w:r>
    </w:p>
    <w:p w14:paraId="4FAECB86" w14:textId="77777777" w:rsidR="002E4F86" w:rsidRPr="002F3084" w:rsidRDefault="002E4F86" w:rsidP="002E4F86">
      <w:pPr>
        <w:keepNext/>
        <w:jc w:val="center"/>
      </w:pPr>
      <w:r w:rsidRPr="002F3084">
        <w:drawing>
          <wp:inline distT="0" distB="0" distL="0" distR="0" wp14:anchorId="5422E54D" wp14:editId="4D063B0E">
            <wp:extent cx="4679950" cy="1786890"/>
            <wp:effectExtent l="0" t="0" r="6350" b="3810"/>
            <wp:docPr id="205167993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79934" name="Immagine 1" descr="Immagine che contiene testo, schermata, Carattere, numer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18CC" w14:textId="7BB63974" w:rsidR="002E4F86" w:rsidRPr="002F3084" w:rsidRDefault="002E4F86" w:rsidP="002E4F86">
      <w:pPr>
        <w:pStyle w:val="Caption"/>
        <w:jc w:val="center"/>
      </w:pPr>
      <w:r w:rsidRPr="002F3084">
        <w:t xml:space="preserve">Fig. </w:t>
      </w:r>
      <w:r w:rsidR="003C3C3B" w:rsidRPr="002F3084">
        <w:fldChar w:fldCharType="begin"/>
      </w:r>
      <w:r w:rsidR="003C3C3B" w:rsidRPr="002F3084">
        <w:instrText xml:space="preserve"> STYLEREF 1 \s </w:instrText>
      </w:r>
      <w:r w:rsidR="003C3C3B" w:rsidRPr="002F3084">
        <w:fldChar w:fldCharType="separate"/>
      </w:r>
      <w:r w:rsidR="003C3C3B" w:rsidRPr="002F3084">
        <w:t>2</w:t>
      </w:r>
      <w:r w:rsidR="003C3C3B" w:rsidRPr="002F3084">
        <w:fldChar w:fldCharType="end"/>
      </w:r>
      <w:r w:rsidR="003C3C3B" w:rsidRPr="002F3084">
        <w:t>.</w:t>
      </w:r>
      <w:r w:rsidR="003C3C3B" w:rsidRPr="002F3084">
        <w:fldChar w:fldCharType="begin"/>
      </w:r>
      <w:r w:rsidR="003C3C3B" w:rsidRPr="002F3084">
        <w:instrText xml:space="preserve"> SEQ Fig. \* ARABIC \s 1 </w:instrText>
      </w:r>
      <w:r w:rsidR="003C3C3B" w:rsidRPr="002F3084">
        <w:fldChar w:fldCharType="separate"/>
      </w:r>
      <w:r w:rsidR="003C3C3B" w:rsidRPr="002F3084">
        <w:t>2</w:t>
      </w:r>
      <w:r w:rsidR="003C3C3B" w:rsidRPr="002F3084">
        <w:fldChar w:fldCharType="end"/>
      </w:r>
      <w:r w:rsidRPr="002F3084">
        <w:t xml:space="preserve"> Matrice delle Covarianze</w:t>
      </w:r>
    </w:p>
    <w:p w14:paraId="7224A993" w14:textId="77777777" w:rsidR="00A615EF" w:rsidRPr="002F3084" w:rsidRDefault="00A615EF" w:rsidP="00A615EF">
      <w:pPr>
        <w:pStyle w:val="Heading4"/>
        <w:ind w:firstLine="0"/>
      </w:pPr>
      <w:r w:rsidRPr="002F3084">
        <w:lastRenderedPageBreak/>
        <w:drawing>
          <wp:inline distT="0" distB="0" distL="0" distR="0" wp14:anchorId="25391FFD" wp14:editId="7366A0EE">
            <wp:extent cx="4679950" cy="1778000"/>
            <wp:effectExtent l="0" t="0" r="6350" b="0"/>
            <wp:docPr id="829882465" name="Immagine 3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82465" name="Immagine 3" descr="Immagine che contiene testo, schermata, Carattere, numer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4183" w14:textId="771732EB" w:rsidR="00880ED0" w:rsidRPr="002F3084" w:rsidRDefault="00A615EF" w:rsidP="00A615EF">
      <w:pPr>
        <w:pStyle w:val="Caption"/>
        <w:jc w:val="center"/>
      </w:pPr>
      <w:r w:rsidRPr="002F3084">
        <w:t xml:space="preserve">Fig. </w:t>
      </w:r>
      <w:r w:rsidR="003C3C3B" w:rsidRPr="002F3084">
        <w:fldChar w:fldCharType="begin"/>
      </w:r>
      <w:r w:rsidR="003C3C3B" w:rsidRPr="002F3084">
        <w:instrText xml:space="preserve"> STYLEREF 1 \s </w:instrText>
      </w:r>
      <w:r w:rsidR="003C3C3B" w:rsidRPr="002F3084">
        <w:fldChar w:fldCharType="separate"/>
      </w:r>
      <w:r w:rsidR="003C3C3B" w:rsidRPr="002F3084">
        <w:t>2</w:t>
      </w:r>
      <w:r w:rsidR="003C3C3B" w:rsidRPr="002F3084">
        <w:fldChar w:fldCharType="end"/>
      </w:r>
      <w:r w:rsidR="003C3C3B" w:rsidRPr="002F3084">
        <w:t>.</w:t>
      </w:r>
      <w:r w:rsidR="003C3C3B" w:rsidRPr="002F3084">
        <w:fldChar w:fldCharType="begin"/>
      </w:r>
      <w:r w:rsidR="003C3C3B" w:rsidRPr="002F3084">
        <w:instrText xml:space="preserve"> SEQ Fig. \* ARABIC \s 1 </w:instrText>
      </w:r>
      <w:r w:rsidR="003C3C3B" w:rsidRPr="002F3084">
        <w:fldChar w:fldCharType="separate"/>
      </w:r>
      <w:r w:rsidR="003C3C3B" w:rsidRPr="002F3084">
        <w:t>3</w:t>
      </w:r>
      <w:r w:rsidR="003C3C3B" w:rsidRPr="002F3084">
        <w:fldChar w:fldCharType="end"/>
      </w:r>
      <w:r w:rsidRPr="002F3084">
        <w:t xml:space="preserve"> Matrice delle Correlazioni</w:t>
      </w:r>
    </w:p>
    <w:p w14:paraId="005FB08C" w14:textId="6A81554C" w:rsidR="002E4F86" w:rsidRPr="002F3084" w:rsidRDefault="002E4F86" w:rsidP="002E4F86">
      <w:pPr>
        <w:pStyle w:val="Heading4"/>
        <w:ind w:firstLine="0"/>
      </w:pPr>
      <w:r w:rsidRPr="002F3084">
        <w:t>Commenti</w:t>
      </w:r>
    </w:p>
    <w:p w14:paraId="13938EA8" w14:textId="4D37A542" w:rsidR="002E4F86" w:rsidRPr="002F3084" w:rsidRDefault="00A615EF" w:rsidP="005B586F">
      <w:r w:rsidRPr="002F3084">
        <w:t xml:space="preserve">I titoli a </w:t>
      </w:r>
      <w:r w:rsidRPr="002F3084">
        <w:rPr>
          <w:b/>
          <w:bCs/>
        </w:rPr>
        <w:t>correlazione più alta</w:t>
      </w:r>
      <w:r w:rsidRPr="002F3084">
        <w:t xml:space="preserve"> sono JPM e BAC, questo risultato è atteso perché entrambe le società operano nel </w:t>
      </w:r>
      <w:r w:rsidRPr="002F3084">
        <w:rPr>
          <w:b/>
          <w:bCs/>
        </w:rPr>
        <w:t>settore bancario</w:t>
      </w:r>
      <w:r w:rsidRPr="002F3084">
        <w:t>.</w:t>
      </w:r>
    </w:p>
    <w:p w14:paraId="24A4E697" w14:textId="0A206D71" w:rsidR="00A615EF" w:rsidRPr="002F3084" w:rsidRDefault="00A615EF" w:rsidP="002E4F86">
      <w:r w:rsidRPr="002F3084">
        <w:t xml:space="preserve">I titoli a </w:t>
      </w:r>
      <w:r w:rsidRPr="002F3084">
        <w:rPr>
          <w:b/>
          <w:bCs/>
        </w:rPr>
        <w:t>correlazione più bassa</w:t>
      </w:r>
      <w:r w:rsidRPr="002F3084">
        <w:t xml:space="preserve"> sono NVDA e HII, anche in questo caso non è un risultato imprevedibile dal momento che NVDA opera nel settore tecnologico, mentre HII opera nel settore bellico e della difesa, l’andamento dei rendimenti di questi due settori è influenzato da fattori diversi.</w:t>
      </w:r>
    </w:p>
    <w:p w14:paraId="61C94D23" w14:textId="77777777" w:rsidR="00C15AEC" w:rsidRPr="002F3084" w:rsidRDefault="00C15AEC" w:rsidP="002E4F86">
      <w:r w:rsidRPr="002F3084">
        <w:t>Altre correlazioni degne di nota sono tra TDG e JPM con una correlazione 0,538 e tra TDG e BAC con indice di correlazione a 0,497 che pur non essendo forti correlazioni sono comunque alte tenendo in considerazione che si tratta di due settori diversi.</w:t>
      </w:r>
    </w:p>
    <w:p w14:paraId="38623F02" w14:textId="77777777" w:rsidR="00C15AEC" w:rsidRPr="002F3084" w:rsidRDefault="00C15AEC" w:rsidP="00C15AEC">
      <w:pPr>
        <w:ind w:firstLine="0"/>
      </w:pPr>
    </w:p>
    <w:p w14:paraId="3840B72F" w14:textId="2A956322" w:rsidR="00C15AEC" w:rsidRPr="002F3084" w:rsidRDefault="00C15AEC" w:rsidP="00380B14">
      <w:pPr>
        <w:pStyle w:val="Heading2"/>
      </w:pPr>
      <w:r w:rsidRPr="002F3084">
        <w:lastRenderedPageBreak/>
        <w:t>Correlazioni nel tempo e Scatter plots</w:t>
      </w:r>
    </w:p>
    <w:p w14:paraId="4044916F" w14:textId="3D2C293E" w:rsidR="00380B14" w:rsidRPr="002F3084" w:rsidRDefault="00380B14" w:rsidP="00380B14">
      <w:pPr>
        <w:pStyle w:val="Heading3"/>
      </w:pPr>
      <w:r w:rsidRPr="002F3084">
        <w:t xml:space="preserve"> Settore Tecnologico</w:t>
      </w:r>
    </w:p>
    <w:p w14:paraId="2D4C17FD" w14:textId="2D79991C" w:rsidR="00380B14" w:rsidRPr="002F3084" w:rsidRDefault="00380B14" w:rsidP="00380B14">
      <w:pPr>
        <w:pStyle w:val="Firstparagraph"/>
      </w:pPr>
      <w:r w:rsidRPr="002F3084">
        <w:drawing>
          <wp:inline distT="0" distB="0" distL="0" distR="0" wp14:anchorId="58EFEE66" wp14:editId="39161E5E">
            <wp:extent cx="4679950" cy="3119755"/>
            <wp:effectExtent l="0" t="0" r="6350" b="4445"/>
            <wp:docPr id="1652047244" name="Immagine 4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47244" name="Immagine 4" descr="Immagine che contiene testo, diagramma, linea, Diagramma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084">
        <w:drawing>
          <wp:inline distT="0" distB="0" distL="0" distR="0" wp14:anchorId="2CF39F24" wp14:editId="50735AF2">
            <wp:extent cx="4679950" cy="3119755"/>
            <wp:effectExtent l="0" t="0" r="6350" b="4445"/>
            <wp:docPr id="2073319762" name="Immagine 5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19762" name="Immagine 5" descr="Immagine che contiene testo, diagramma, schermata, line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3C89" w14:textId="3DF683FB" w:rsidR="002E4F86" w:rsidRPr="002F3084" w:rsidRDefault="00380B14" w:rsidP="00380B14">
      <w:pPr>
        <w:pStyle w:val="Heading4"/>
      </w:pPr>
      <w:r w:rsidRPr="002F3084">
        <w:lastRenderedPageBreak/>
        <w:t>Relazioni e Andamento nel tempo</w:t>
      </w:r>
    </w:p>
    <w:p w14:paraId="5BC3F430" w14:textId="755FAEEF" w:rsidR="00380B14" w:rsidRPr="002F3084" w:rsidRDefault="00380B14" w:rsidP="00380B14">
      <w:r w:rsidRPr="002F3084">
        <w:t>Il grafico della correlazione nel tempo tra NVDA e INTC mostra variazioni significative nella correlazione tra le due azioni. Inizialmente, la correlazione è relativamente alta, con valori intorno a 0.5 e 0.6, ma scende a valori inferiori a 0.3 nel 2017. Successivamente, la correlazione risale, raggiungendo picchi intorno a 0.77 nel 2020, prima di scendere nuovamente. Questo indica che la relazione tra i rendimenti di NVDA e INTC è variabile e soggetta a cambiamenti nel tempo.</w:t>
      </w:r>
    </w:p>
    <w:p w14:paraId="59373FC6" w14:textId="05F89056" w:rsidR="00380B14" w:rsidRPr="002F3084" w:rsidRDefault="00380B14" w:rsidP="00380B14">
      <w:r w:rsidRPr="002F3084">
        <w:t>Per quanto riguarda i rendimenti di NVDA e INTC, possiamo osservare dallo scatter plot che la maggior parte dei punti si trova vicino all'origine, indicando che piccoli rendimenti positivi o negativi sono comuni per entrambe le azioni. Tuttavia, ci sono alcuni punti di dispersione maggiore che indicano rendimenti estremi. La correlazione tra i due titoli sembra essere più forte per i rendimenti più piccoli, mentre i rendimenti estremi mostrano una maggiore variabilità.</w:t>
      </w:r>
    </w:p>
    <w:p w14:paraId="58654337" w14:textId="0ED256B5" w:rsidR="00C50A45" w:rsidRPr="002F3084" w:rsidRDefault="00C50A45" w:rsidP="00380B14">
      <w:r w:rsidRPr="002F3084">
        <w:t>La dispersione dei punti nello scatter plot conferma una relazione lineare positiva tra i rendimenti di NVDA e INTC, ma non è perfetta. La maggior parte dei punti si distribuisce lungo una linea diagonale positiva, suggerendo che quando i rendimenti di NVDA sono positivi, anche quelli di INTC tendono a essere positivi, e viceversa. Tuttavia, ci sono punti che si discostano da questa linea, indicando che la relazione lineare non è perfetta e ci sono periodi in cui i rendimenti delle due azioni non si muovono insieme.</w:t>
      </w:r>
    </w:p>
    <w:p w14:paraId="0CB46C57" w14:textId="77777777" w:rsidR="00C50A45" w:rsidRPr="002F3084" w:rsidRDefault="00C50A45" w:rsidP="00C50A45">
      <w:pPr>
        <w:ind w:firstLine="0"/>
      </w:pPr>
    </w:p>
    <w:p w14:paraId="052A5FD5" w14:textId="287C3F27" w:rsidR="00C50A45" w:rsidRPr="002F3084" w:rsidRDefault="00C50A45" w:rsidP="00C50A45">
      <w:pPr>
        <w:pStyle w:val="Heading3"/>
      </w:pPr>
      <w:r w:rsidRPr="002F3084">
        <w:lastRenderedPageBreak/>
        <w:t>Settore Bancario</w:t>
      </w:r>
    </w:p>
    <w:p w14:paraId="36E21E1F" w14:textId="048D3CA6" w:rsidR="00C50A45" w:rsidRPr="002F3084" w:rsidRDefault="00C50A45" w:rsidP="00C50A45">
      <w:pPr>
        <w:pStyle w:val="Firstparagraph"/>
      </w:pPr>
      <w:r w:rsidRPr="002F3084">
        <w:drawing>
          <wp:inline distT="0" distB="0" distL="0" distR="0" wp14:anchorId="20559E62" wp14:editId="0574412C">
            <wp:extent cx="4679950" cy="3119755"/>
            <wp:effectExtent l="0" t="0" r="6350" b="4445"/>
            <wp:docPr id="1570497761" name="Immagine 6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97761" name="Immagine 6" descr="Immagine che contiene testo, diagramma, linea, Diagramma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084">
        <w:drawing>
          <wp:inline distT="0" distB="0" distL="0" distR="0" wp14:anchorId="395C6F24" wp14:editId="69028E7C">
            <wp:extent cx="4679950" cy="3119755"/>
            <wp:effectExtent l="0" t="0" r="6350" b="4445"/>
            <wp:docPr id="634403228" name="Immagine 7" descr="Immagine che contiene linea, diagramm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03228" name="Immagine 7" descr="Immagine che contiene linea, diagramma, Diagramma, schermat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8C93" w14:textId="1CCAD02D" w:rsidR="00C50A45" w:rsidRPr="002F3084" w:rsidRDefault="00C50A45" w:rsidP="00C50A45">
      <w:pPr>
        <w:pStyle w:val="Heading4"/>
      </w:pPr>
      <w:r w:rsidRPr="002F3084">
        <w:lastRenderedPageBreak/>
        <w:t>Relazioni e Andamento nel tempo</w:t>
      </w:r>
    </w:p>
    <w:p w14:paraId="3A7429E6" w14:textId="77777777" w:rsidR="00C50A45" w:rsidRPr="002F3084" w:rsidRDefault="00C50A45" w:rsidP="00C50A45">
      <w:r w:rsidRPr="002F3084">
        <w:t>Dal grafico che ci mostra la correlazione nel tempo di JPM e BAC possiamo notare che verso la fine del 2016 la correlazione supera il valore di 0.85 non andando mai al di sotto di questo valore fino a metà 2023. In questo arco di tempo la correlazione è sempre rimasta tendenzialmente alta arrivando a toccare il picco a 0.96 nel 202. nell’ultimo periodo la correlazione è scesa parecchio ma rimane comunque superiore allo 0.60.</w:t>
      </w:r>
    </w:p>
    <w:p w14:paraId="5F0E5C70" w14:textId="18D14FE9" w:rsidR="00C50A45" w:rsidRPr="002F3084" w:rsidRDefault="00474F4F" w:rsidP="00C50A45">
      <w:r w:rsidRPr="002F3084">
        <w:t xml:space="preserve">uno scatter plot dei rendimenti giornalieri di JPM e BAC, mostra che c'è una chiara relazione lineare positiva tra i rendimenti delle due azioni. Questo è indicato dalla distribuzione stretta dei punti intorno alla linea di regressione (diagonale), suggerendo che quando il rendimento di JPM aumenta, anche il rendimento di BAC tende ad aumentare, e viceversa. </w:t>
      </w:r>
    </w:p>
    <w:p w14:paraId="16A8B0DE" w14:textId="729A981F" w:rsidR="00474F4F" w:rsidRPr="002F3084" w:rsidRDefault="00474F4F" w:rsidP="00474F4F">
      <w:r w:rsidRPr="002F3084">
        <w:t xml:space="preserve">Dunque la dispersione dei punti nello scatterplot conferma una relazione lineare tra i due rendimenti. La maggior parte dei punti si trova vicino </w:t>
      </w:r>
      <w:r w:rsidR="00B73EA6" w:rsidRPr="002F3084">
        <w:t>alla diagonale positiva</w:t>
      </w:r>
      <w:r w:rsidRPr="002F3084">
        <w:t>, indicando una forte correlazione positiva tra i rendimenti di JPM e BAC.</w:t>
      </w:r>
    </w:p>
    <w:p w14:paraId="371DAB9E" w14:textId="77777777" w:rsidR="00474F4F" w:rsidRPr="002F3084" w:rsidRDefault="00474F4F" w:rsidP="00474F4F">
      <w:pPr>
        <w:ind w:firstLine="0"/>
      </w:pPr>
    </w:p>
    <w:p w14:paraId="25374C1C" w14:textId="24794539" w:rsidR="00474F4F" w:rsidRPr="002F3084" w:rsidRDefault="00474F4F" w:rsidP="00474F4F">
      <w:pPr>
        <w:pStyle w:val="Heading3"/>
      </w:pPr>
      <w:r w:rsidRPr="002F3084">
        <w:lastRenderedPageBreak/>
        <w:t xml:space="preserve"> Settore Bellico</w:t>
      </w:r>
    </w:p>
    <w:p w14:paraId="40F09B2F" w14:textId="1D97940A" w:rsidR="00474F4F" w:rsidRPr="002F3084" w:rsidRDefault="00474F4F" w:rsidP="00474F4F">
      <w:pPr>
        <w:pStyle w:val="Firstparagraph"/>
        <w:ind w:left="720"/>
      </w:pPr>
      <w:r w:rsidRPr="002F3084">
        <w:drawing>
          <wp:inline distT="0" distB="0" distL="0" distR="0" wp14:anchorId="250E55A4" wp14:editId="6E36A17F">
            <wp:extent cx="4679950" cy="3119755"/>
            <wp:effectExtent l="0" t="0" r="8890" b="0"/>
            <wp:docPr id="1867583559" name="Immagine 8" descr="Immagine che contiene testo, linea, diagramm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83559" name="Immagine 8" descr="Immagine che contiene testo, linea, diagramma, calligrafi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084">
        <w:drawing>
          <wp:inline distT="0" distB="0" distL="0" distR="0" wp14:anchorId="5B16F2D6" wp14:editId="5CB6DC84">
            <wp:extent cx="4679950" cy="3119755"/>
            <wp:effectExtent l="0" t="0" r="0" b="0"/>
            <wp:docPr id="1664215363" name="Immagine 9" descr="Immagine che contiene diagramma, linea,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15363" name="Immagine 9" descr="Immagine che contiene diagramma, linea, schermata, test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5A89" w14:textId="77777777" w:rsidR="00474F4F" w:rsidRPr="002F3084" w:rsidRDefault="00474F4F" w:rsidP="00474F4F">
      <w:pPr>
        <w:pStyle w:val="Heading4"/>
      </w:pPr>
      <w:r w:rsidRPr="002F3084">
        <w:lastRenderedPageBreak/>
        <w:t>Relazioni e Andamento nel tempo</w:t>
      </w:r>
    </w:p>
    <w:p w14:paraId="3579736A" w14:textId="690FBAF2" w:rsidR="00474F4F" w:rsidRPr="002F3084" w:rsidRDefault="00474F4F" w:rsidP="00474F4F">
      <w:r w:rsidRPr="002F3084">
        <w:t xml:space="preserve">La correlazione tra HII e TDG cambia nel tempo mostrando una serie di alti e bassi, finora è il grafico più </w:t>
      </w:r>
      <w:r w:rsidR="00B73EA6" w:rsidRPr="002F3084">
        <w:t>ondeggiante</w:t>
      </w:r>
      <w:r w:rsidRPr="002F3084">
        <w:t>. In sinstesi  la correlazione si è mossa in una banda molto larga di valori tra 0.1 e 0.6. nei 10 anni analizzati il valore medio di correlazione è 0.42</w:t>
      </w:r>
      <w:r w:rsidR="00B73EA6" w:rsidRPr="002F3084">
        <w:t xml:space="preserve"> ma sempre avendo valori o superiori o inferiori.</w:t>
      </w:r>
    </w:p>
    <w:p w14:paraId="65C02E74" w14:textId="126F01B3" w:rsidR="00B73EA6" w:rsidRPr="002F3084" w:rsidRDefault="00B73EA6" w:rsidP="00B73EA6">
      <w:r w:rsidRPr="002F3084">
        <w:t>Lo scatter plot dei rendimenti semplici di HII e TDG ci fornisce ulteriori dettagli sulle correlazioni in funzione dei rendimenti: La densità dei punti attorno all'origine suggerisce che la maggior parte dei rendimenti sono vicini allo zero</w:t>
      </w:r>
      <w:r w:rsidR="006E7611" w:rsidRPr="002F3084">
        <w:t xml:space="preserve"> come per il settore tecnologico. La nuvola di punti mostra una distribuzione che suggerisce una correlazione positiva, ma non perfetta.</w:t>
      </w:r>
    </w:p>
    <w:p w14:paraId="7A035FE0" w14:textId="5C4A82A5" w:rsidR="006E7611" w:rsidRPr="002F3084" w:rsidRDefault="00DA1BC5" w:rsidP="006E7611">
      <w:r w:rsidRPr="002F3084">
        <w:t>In conclusione,</w:t>
      </w:r>
      <w:r w:rsidR="006E7611" w:rsidRPr="002F3084">
        <w:t xml:space="preserve"> lo scatter conferma la correlazione positiva tra i rendimenti dei due titoli ma questa relazione non è perfettamente lineare per via della presenza di molti punti sparsi lontani dalla linea diagonale.</w:t>
      </w:r>
    </w:p>
    <w:p w14:paraId="07056AD1" w14:textId="77777777" w:rsidR="00DA1BC5" w:rsidRPr="002F3084" w:rsidRDefault="00DA1BC5" w:rsidP="00DA1BC5">
      <w:pPr>
        <w:ind w:firstLine="0"/>
      </w:pPr>
    </w:p>
    <w:p w14:paraId="1B9C691E" w14:textId="1DA5D506" w:rsidR="00DA1BC5" w:rsidRPr="002F3084" w:rsidRDefault="00DA1BC5" w:rsidP="00DA1BC5">
      <w:pPr>
        <w:pStyle w:val="Heading2"/>
      </w:pPr>
      <w:r w:rsidRPr="002F3084">
        <w:t>Analisi di previsione</w:t>
      </w:r>
    </w:p>
    <w:p w14:paraId="3800112C" w14:textId="77777777" w:rsidR="006E7611" w:rsidRPr="002F3084" w:rsidRDefault="006E7611" w:rsidP="006E7611">
      <w:pPr>
        <w:ind w:firstLine="0"/>
      </w:pPr>
    </w:p>
    <w:p w14:paraId="13DB78C6" w14:textId="1489AD79" w:rsidR="00B73EA6" w:rsidRPr="002F3084" w:rsidRDefault="00DA1BC5" w:rsidP="00DA1BC5">
      <w:pPr>
        <w:pStyle w:val="Heading2"/>
      </w:pPr>
      <w:r w:rsidRPr="002F3084">
        <w:t>Strategie di Trading e Backtesting</w:t>
      </w:r>
    </w:p>
    <w:p w14:paraId="664912AC" w14:textId="3062D99E" w:rsidR="00A93242" w:rsidRPr="002F3084" w:rsidRDefault="00DA1BC5" w:rsidP="00A93242">
      <w:pPr>
        <w:pStyle w:val="Firstparagraph"/>
      </w:pPr>
      <w:r w:rsidRPr="002F3084">
        <w:t>Come strategia di Trading ho scelto di utilizzare la strategia che si basa sulle medie mobili semplici.</w:t>
      </w:r>
      <w:r w:rsidR="00A93242" w:rsidRPr="002F3084">
        <w:t xml:space="preserve"> Questa strategia consiste in:</w:t>
      </w:r>
    </w:p>
    <w:p w14:paraId="57EC77F1" w14:textId="77777777" w:rsidR="00A93242" w:rsidRPr="002F3084" w:rsidRDefault="00A93242" w:rsidP="00A93242">
      <w:pPr>
        <w:pStyle w:val="ListParagraph"/>
        <w:numPr>
          <w:ilvl w:val="0"/>
          <w:numId w:val="40"/>
        </w:numPr>
      </w:pPr>
      <w:r w:rsidRPr="002F3084">
        <w:t>Definire i periodi su cui calcolare le medie mobili semplici del titolo, vengono calcolate due medie mobili semplici una “corta” e una “lunga” (ad esempio: 50 giorni e 200 giorni)</w:t>
      </w:r>
    </w:p>
    <w:p w14:paraId="227BD12C" w14:textId="77777777" w:rsidR="00A93242" w:rsidRPr="002F3084" w:rsidRDefault="00A93242" w:rsidP="00A93242">
      <w:pPr>
        <w:pStyle w:val="ListParagraph"/>
        <w:numPr>
          <w:ilvl w:val="0"/>
          <w:numId w:val="40"/>
        </w:numPr>
      </w:pPr>
      <w:r w:rsidRPr="002F3084">
        <w:t xml:space="preserve">Si applica la strategia sull’andamento del titolo: </w:t>
      </w:r>
    </w:p>
    <w:p w14:paraId="3F0326B1" w14:textId="4CC6DF94" w:rsidR="00A93242" w:rsidRPr="002F3084" w:rsidRDefault="00A93242" w:rsidP="00A93242">
      <w:pPr>
        <w:pStyle w:val="ListParagraph"/>
        <w:numPr>
          <w:ilvl w:val="1"/>
          <w:numId w:val="40"/>
        </w:numPr>
      </w:pPr>
      <w:r w:rsidRPr="002F3084">
        <w:lastRenderedPageBreak/>
        <w:t>Quando la SMA</w:t>
      </w:r>
      <w:bookmarkStart w:id="9" w:name="_Ref170640135"/>
      <w:r w:rsidRPr="002F3084">
        <w:rPr>
          <w:rStyle w:val="FootnoteReference"/>
        </w:rPr>
        <w:footnoteReference w:id="10"/>
      </w:r>
      <w:bookmarkEnd w:id="9"/>
      <w:r w:rsidRPr="002F3084">
        <w:t xml:space="preserve"> più corta è sopra la </w:t>
      </w:r>
      <w:r w:rsidR="00367013" w:rsidRPr="002F3084">
        <w:t xml:space="preserve">SMA </w:t>
      </w:r>
      <w:r w:rsidRPr="002F3084">
        <w:t>più lunga si assume una posizione long sul titolo.</w:t>
      </w:r>
    </w:p>
    <w:p w14:paraId="25B5F38A" w14:textId="288B057A" w:rsidR="00A93242" w:rsidRPr="002F3084" w:rsidRDefault="00A93242" w:rsidP="00A93242">
      <w:pPr>
        <w:pStyle w:val="ListParagraph"/>
        <w:numPr>
          <w:ilvl w:val="1"/>
          <w:numId w:val="40"/>
        </w:numPr>
      </w:pPr>
      <w:r w:rsidRPr="002F3084">
        <w:t xml:space="preserve">Quando la </w:t>
      </w:r>
      <w:r w:rsidR="00367013" w:rsidRPr="002F3084">
        <w:t>SMA più corta è sotto la SMA più lunga si assume una posizione short sul titolo</w:t>
      </w:r>
    </w:p>
    <w:p w14:paraId="41E27BA5" w14:textId="77777777" w:rsidR="00367013" w:rsidRPr="002F3084" w:rsidRDefault="00367013" w:rsidP="00367013">
      <w:pPr>
        <w:ind w:left="1080" w:firstLine="0"/>
      </w:pPr>
    </w:p>
    <w:p w14:paraId="46C8D8CB" w14:textId="616A36D1" w:rsidR="00B73EA6" w:rsidRPr="002F3084" w:rsidRDefault="00367013" w:rsidP="00367013">
      <w:pPr>
        <w:pStyle w:val="Heading3"/>
      </w:pPr>
      <w:r w:rsidRPr="002F3084">
        <w:t xml:space="preserve"> Metodologia</w:t>
      </w:r>
    </w:p>
    <w:p w14:paraId="3B69A3DA" w14:textId="4EF35943" w:rsidR="00367013" w:rsidRPr="002F3084" w:rsidRDefault="00367013" w:rsidP="00367013">
      <w:pPr>
        <w:pStyle w:val="Firstparagraph"/>
      </w:pPr>
      <w:r w:rsidRPr="002F3084">
        <w:t xml:space="preserve">Per la costruzione della strategia è </w:t>
      </w:r>
      <w:r w:rsidR="00B568D6" w:rsidRPr="002F3084">
        <w:t>stata</w:t>
      </w:r>
      <w:r w:rsidRPr="002F3084">
        <w:t xml:space="preserve"> utilizzata la </w:t>
      </w:r>
      <w:r w:rsidR="00B568D6" w:rsidRPr="002F3084">
        <w:t>seguente</w:t>
      </w:r>
      <w:r w:rsidRPr="002F3084">
        <w:t xml:space="preserve"> metodologia:</w:t>
      </w:r>
    </w:p>
    <w:p w14:paraId="7876BC35" w14:textId="702CCE14" w:rsidR="00367013" w:rsidRPr="002F3084" w:rsidRDefault="00B568D6" w:rsidP="00B568D6">
      <w:pPr>
        <w:pStyle w:val="ListParagraph"/>
        <w:numPr>
          <w:ilvl w:val="0"/>
          <w:numId w:val="42"/>
        </w:numPr>
      </w:pPr>
      <w:r w:rsidRPr="002F3084">
        <w:rPr>
          <w:b/>
          <w:bCs/>
        </w:rPr>
        <w:t>Scelta del titolo:</w:t>
      </w:r>
      <w:r w:rsidRPr="002F3084">
        <w:t xml:space="preserve"> Ho scelto NVIDIA per applicare la mia strategia di trading perché ritengo sia interessante verificare se una strategia di trading possa superare i significativi rendimenti del metodo buy and hold, che NVIDIA ha ottenuto senza l'uso di alcuna strategia specifica.</w:t>
      </w:r>
    </w:p>
    <w:p w14:paraId="4E5F8FF6" w14:textId="545E446C" w:rsidR="00930193" w:rsidRPr="002F3084" w:rsidRDefault="00B568D6" w:rsidP="00930193">
      <w:pPr>
        <w:pStyle w:val="ListParagraph"/>
        <w:numPr>
          <w:ilvl w:val="0"/>
          <w:numId w:val="42"/>
        </w:numPr>
      </w:pPr>
      <w:r w:rsidRPr="002F3084">
        <w:rPr>
          <w:b/>
          <w:bCs/>
        </w:rPr>
        <w:t>Suddivisione Dataset:</w:t>
      </w:r>
      <w:r w:rsidRPr="002F3084">
        <w:t xml:space="preserve"> Ho deciso di dividere il dataset in training (primi 90 mesi) e testing (ultimi 30 mesi) in modo da evitare l’overfitting dei parametri</w:t>
      </w:r>
    </w:p>
    <w:p w14:paraId="55C4B819" w14:textId="1FA99C6C" w:rsidR="00930193" w:rsidRPr="002F3084" w:rsidRDefault="00930193" w:rsidP="00930193">
      <w:pPr>
        <w:pStyle w:val="ListParagraph"/>
        <w:numPr>
          <w:ilvl w:val="0"/>
          <w:numId w:val="42"/>
        </w:numPr>
      </w:pPr>
      <w:r w:rsidRPr="002F3084">
        <w:rPr>
          <w:b/>
          <w:bCs/>
        </w:rPr>
        <w:t>Semplificazioni:</w:t>
      </w:r>
      <w:r w:rsidRPr="002F3084">
        <w:t xml:space="preserve"> Non ho considerato i costi per le transazioni dato che si effettuano pochi trades nel corso di molti anni.</w:t>
      </w:r>
    </w:p>
    <w:p w14:paraId="2AB4FBB1" w14:textId="5C890533" w:rsidR="00B568D6" w:rsidRPr="002F3084" w:rsidRDefault="00B568D6" w:rsidP="00B568D6">
      <w:pPr>
        <w:pStyle w:val="ListParagraph"/>
        <w:numPr>
          <w:ilvl w:val="0"/>
          <w:numId w:val="42"/>
        </w:numPr>
      </w:pPr>
      <w:r w:rsidRPr="002F3084">
        <w:rPr>
          <w:b/>
          <w:bCs/>
        </w:rPr>
        <w:t xml:space="preserve">Ottimizzazione parametri: </w:t>
      </w:r>
      <w:r w:rsidRPr="002F3084">
        <w:t>per forza bruta ho trovato i due parametri cioè i due periodi su cui calcolare le medie mobili semplici che massimizzano i rendimenti sui primi 90 mesi.</w:t>
      </w:r>
    </w:p>
    <w:p w14:paraId="0A387BC9" w14:textId="40C751D5" w:rsidR="00B568D6" w:rsidRPr="002F3084" w:rsidRDefault="00B568D6" w:rsidP="00B568D6">
      <w:pPr>
        <w:pStyle w:val="ListParagraph"/>
        <w:numPr>
          <w:ilvl w:val="0"/>
          <w:numId w:val="42"/>
        </w:numPr>
      </w:pPr>
      <w:r w:rsidRPr="002F3084">
        <w:rPr>
          <w:b/>
          <w:bCs/>
        </w:rPr>
        <w:t>BackTesting:</w:t>
      </w:r>
      <w:r w:rsidRPr="002F3084">
        <w:t xml:space="preserve"> Ho applicato la strategia con i valori dei parametri trovati al punto prima e verificato i rendimenti con la strategia sugli ultimi 30 mesi.</w:t>
      </w:r>
    </w:p>
    <w:p w14:paraId="1232DC66" w14:textId="685E4286" w:rsidR="00B568D6" w:rsidRPr="002F3084" w:rsidRDefault="00B568D6" w:rsidP="00B568D6">
      <w:pPr>
        <w:pStyle w:val="ListParagraph"/>
        <w:numPr>
          <w:ilvl w:val="0"/>
          <w:numId w:val="42"/>
        </w:numPr>
      </w:pPr>
      <w:r w:rsidRPr="002F3084">
        <w:rPr>
          <w:b/>
          <w:bCs/>
        </w:rPr>
        <w:t>Confronto con la buy and hold:</w:t>
      </w:r>
      <w:r w:rsidRPr="002F3084">
        <w:t xml:space="preserve"> ho verificato la differenza di rendimenti tra la strategia e </w:t>
      </w:r>
      <w:r w:rsidR="00FA78FA" w:rsidRPr="002F3084">
        <w:t>la buy and hold e ho verificato anche il livello di rischio tra le due.</w:t>
      </w:r>
    </w:p>
    <w:p w14:paraId="7806B6D2" w14:textId="1B4AB6C8" w:rsidR="00FA78FA" w:rsidRPr="002F3084" w:rsidRDefault="00FA78FA" w:rsidP="00FA78FA">
      <w:pPr>
        <w:pStyle w:val="Heading3"/>
      </w:pPr>
      <w:r w:rsidRPr="002F3084">
        <w:lastRenderedPageBreak/>
        <w:t xml:space="preserve"> Risultati</w:t>
      </w:r>
    </w:p>
    <w:p w14:paraId="315A726B" w14:textId="09031073" w:rsidR="00FA78FA" w:rsidRPr="002F3084" w:rsidRDefault="00FA78FA" w:rsidP="00FA78FA">
      <w:r w:rsidRPr="002F3084">
        <w:t>Per la parte di Ottimizzazione ho trovato che i parametri migliori sui primi 90 mesi sono:</w:t>
      </w:r>
    </w:p>
    <w:p w14:paraId="2ACAC7C1" w14:textId="32AC7B86" w:rsidR="00FA78FA" w:rsidRPr="002F3084" w:rsidRDefault="00FA78FA" w:rsidP="00FA78FA">
      <w:pPr>
        <w:pStyle w:val="ListParagraph"/>
        <w:numPr>
          <w:ilvl w:val="0"/>
          <w:numId w:val="43"/>
        </w:numPr>
      </w:pPr>
      <w:r w:rsidRPr="002F3084">
        <w:t>SMA</w:t>
      </w:r>
      <w:r w:rsidR="00930193" w:rsidRPr="002F3084">
        <w:t>1: 32</w:t>
      </w:r>
    </w:p>
    <w:p w14:paraId="77B90928" w14:textId="767048B2" w:rsidR="00930193" w:rsidRPr="002F3084" w:rsidRDefault="00930193" w:rsidP="00930193">
      <w:pPr>
        <w:pStyle w:val="ListParagraph"/>
        <w:numPr>
          <w:ilvl w:val="0"/>
          <w:numId w:val="43"/>
        </w:numPr>
      </w:pPr>
      <w:r w:rsidRPr="002F3084">
        <w:t>SMA2: 200</w:t>
      </w:r>
    </w:p>
    <w:p w14:paraId="76A9C364" w14:textId="4DF6ADCE" w:rsidR="00930193" w:rsidRPr="002F3084" w:rsidRDefault="00930193" w:rsidP="00930193">
      <w:pPr>
        <w:pStyle w:val="ListParagraph"/>
        <w:numPr>
          <w:ilvl w:val="0"/>
          <w:numId w:val="43"/>
        </w:numPr>
      </w:pPr>
      <w:r w:rsidRPr="002F3084">
        <w:t>Market returns: 58.23</w:t>
      </w:r>
    </w:p>
    <w:p w14:paraId="5D7A9A22" w14:textId="3DC6C119" w:rsidR="00930193" w:rsidRPr="002F3084" w:rsidRDefault="00930193" w:rsidP="00930193">
      <w:pPr>
        <w:pStyle w:val="ListParagraph"/>
        <w:numPr>
          <w:ilvl w:val="0"/>
          <w:numId w:val="43"/>
        </w:numPr>
      </w:pPr>
      <w:r w:rsidRPr="002F3084">
        <w:t>Strategy returns: 103.30</w:t>
      </w:r>
    </w:p>
    <w:p w14:paraId="20A5CF30" w14:textId="5959E193" w:rsidR="00930193" w:rsidRPr="002F3084" w:rsidRDefault="00930193" w:rsidP="00930193">
      <w:pPr>
        <w:pStyle w:val="ListParagraph"/>
        <w:numPr>
          <w:ilvl w:val="0"/>
          <w:numId w:val="43"/>
        </w:numPr>
      </w:pPr>
      <w:r w:rsidRPr="002F3084">
        <w:t>Out Performance (market returns – strategy returns): 45.06</w:t>
      </w:r>
    </w:p>
    <w:p w14:paraId="2F7B3FAF" w14:textId="5EA96684" w:rsidR="003C3C3B" w:rsidRPr="002F3084" w:rsidRDefault="00930193" w:rsidP="003C3C3B">
      <w:pPr>
        <w:keepNext/>
        <w:jc w:val="left"/>
      </w:pPr>
      <w:r w:rsidRPr="002F3084">
        <w:t xml:space="preserve">Applicando questi valori di SMA1 e SMA2 agli ultimi 30 mesi ho ottenuto la strategia visibile in </w:t>
      </w:r>
      <w:r w:rsidR="003C3C3B" w:rsidRPr="002F3084">
        <w:fldChar w:fldCharType="begin"/>
      </w:r>
      <w:r w:rsidR="003C3C3B" w:rsidRPr="002F3084">
        <w:instrText xml:space="preserve"> REF _Ref170654029 \h </w:instrText>
      </w:r>
      <w:r w:rsidR="003C3C3B" w:rsidRPr="002F3084">
        <w:fldChar w:fldCharType="separate"/>
      </w:r>
      <w:r w:rsidR="003C3C3B" w:rsidRPr="002F3084">
        <w:t>Fig. 2.4</w:t>
      </w:r>
      <w:r w:rsidR="003C3C3B" w:rsidRPr="002F3084">
        <w:fldChar w:fldCharType="end"/>
      </w:r>
      <w:r w:rsidR="003C3C3B" w:rsidRPr="002F3084">
        <w:t>.</w:t>
      </w:r>
      <w:r w:rsidR="003C3C3B" w:rsidRPr="002F3084">
        <w:fldChar w:fldCharType="begin"/>
      </w:r>
      <w:r w:rsidR="003C3C3B" w:rsidRPr="002F3084">
        <w:instrText xml:space="preserve"> REF _Ref170653985 \h </w:instrText>
      </w:r>
      <w:r w:rsidR="003C3C3B" w:rsidRPr="002F3084">
        <w:fldChar w:fldCharType="separate"/>
      </w:r>
      <w:r w:rsidR="003C3C3B" w:rsidRPr="002F3084">
        <w:fldChar w:fldCharType="end"/>
      </w:r>
      <w:r w:rsidR="007A670B" w:rsidRPr="002F3084">
        <w:drawing>
          <wp:inline distT="0" distB="0" distL="0" distR="0" wp14:anchorId="2E1B1716" wp14:editId="5B697887">
            <wp:extent cx="4931432" cy="2958860"/>
            <wp:effectExtent l="0" t="0" r="0" b="0"/>
            <wp:docPr id="1131834568" name="Immagine 2" descr="Immagine che contiene testo, diagramm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34568" name="Immagine 2" descr="Immagine che contiene testo, diagramma, Diagramma, linea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7662" cy="298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555B" w14:textId="4B14324D" w:rsidR="003C3C3B" w:rsidRPr="002F3084" w:rsidRDefault="003C3C3B" w:rsidP="003C3C3B">
      <w:pPr>
        <w:pStyle w:val="Caption"/>
        <w:jc w:val="center"/>
      </w:pPr>
      <w:bookmarkStart w:id="10" w:name="_Ref170653985"/>
      <w:bookmarkStart w:id="11" w:name="_Ref170654029"/>
      <w:r w:rsidRPr="002F3084">
        <w:t xml:space="preserve">Fig. </w:t>
      </w:r>
      <w:r w:rsidRPr="002F3084">
        <w:fldChar w:fldCharType="begin"/>
      </w:r>
      <w:r w:rsidRPr="002F3084">
        <w:instrText xml:space="preserve"> STYLEREF 1 \s </w:instrText>
      </w:r>
      <w:r w:rsidRPr="002F3084">
        <w:fldChar w:fldCharType="separate"/>
      </w:r>
      <w:r w:rsidRPr="002F3084">
        <w:t>2</w:t>
      </w:r>
      <w:r w:rsidRPr="002F3084">
        <w:fldChar w:fldCharType="end"/>
      </w:r>
      <w:r w:rsidRPr="002F3084">
        <w:t>.</w:t>
      </w:r>
      <w:r w:rsidRPr="002F3084">
        <w:fldChar w:fldCharType="begin"/>
      </w:r>
      <w:r w:rsidRPr="002F3084">
        <w:instrText xml:space="preserve"> SEQ Fig. \* ARABIC \s 1 </w:instrText>
      </w:r>
      <w:r w:rsidRPr="002F3084">
        <w:fldChar w:fldCharType="separate"/>
      </w:r>
      <w:r w:rsidRPr="002F3084">
        <w:t>4</w:t>
      </w:r>
      <w:r w:rsidRPr="002F3084">
        <w:fldChar w:fldCharType="end"/>
      </w:r>
      <w:bookmarkEnd w:id="11"/>
      <w:r w:rsidRPr="002F3084">
        <w:t xml:space="preserve"> Visualizzazione della strategia basata su medie mobili</w:t>
      </w:r>
      <w:bookmarkEnd w:id="10"/>
    </w:p>
    <w:p w14:paraId="4B26B153" w14:textId="77777777" w:rsidR="003C3C3B" w:rsidRPr="002F3084" w:rsidRDefault="003C3C3B" w:rsidP="003C3C3B"/>
    <w:p w14:paraId="53C81125" w14:textId="33C3EB18" w:rsidR="003C3C3B" w:rsidRPr="002F3084" w:rsidRDefault="003C3C3B" w:rsidP="003C3C3B">
      <w:r w:rsidRPr="002F3084">
        <w:t xml:space="preserve">Nel grafico in figura è possibile osservare: </w:t>
      </w:r>
    </w:p>
    <w:p w14:paraId="686B0758" w14:textId="3BF02C2E" w:rsidR="003C3C3B" w:rsidRPr="002F3084" w:rsidRDefault="003C3C3B" w:rsidP="003C3C3B">
      <w:pPr>
        <w:pStyle w:val="ListParagraph"/>
        <w:numPr>
          <w:ilvl w:val="0"/>
          <w:numId w:val="46"/>
        </w:numPr>
      </w:pPr>
      <w:r w:rsidRPr="002F3084">
        <w:rPr>
          <w:b/>
          <w:bCs/>
        </w:rPr>
        <w:t>Medie Mobili:</w:t>
      </w:r>
    </w:p>
    <w:p w14:paraId="6D05A3A4" w14:textId="77777777" w:rsidR="003C3C3B" w:rsidRPr="003C3C3B" w:rsidRDefault="003C3C3B" w:rsidP="003C3C3B">
      <w:pPr>
        <w:numPr>
          <w:ilvl w:val="0"/>
          <w:numId w:val="44"/>
        </w:numPr>
        <w:tabs>
          <w:tab w:val="num" w:pos="720"/>
        </w:tabs>
      </w:pPr>
      <w:r w:rsidRPr="003C3C3B">
        <w:rPr>
          <w:b/>
          <w:bCs/>
        </w:rPr>
        <w:t>SMA1 (Linea Arancione):</w:t>
      </w:r>
      <w:r w:rsidRPr="003C3C3B">
        <w:t xml:space="preserve"> Questa è la media mobile semplice a breve termine.</w:t>
      </w:r>
    </w:p>
    <w:p w14:paraId="0C63C145" w14:textId="77777777" w:rsidR="003C3C3B" w:rsidRPr="003C3C3B" w:rsidRDefault="003C3C3B" w:rsidP="003C3C3B">
      <w:pPr>
        <w:numPr>
          <w:ilvl w:val="0"/>
          <w:numId w:val="44"/>
        </w:numPr>
        <w:tabs>
          <w:tab w:val="num" w:pos="720"/>
        </w:tabs>
      </w:pPr>
      <w:r w:rsidRPr="003C3C3B">
        <w:rPr>
          <w:b/>
          <w:bCs/>
        </w:rPr>
        <w:t>SMA2 (Linea Verde):</w:t>
      </w:r>
      <w:r w:rsidRPr="003C3C3B">
        <w:t xml:space="preserve"> Questa è la media mobile semplice a lungo termine.</w:t>
      </w:r>
    </w:p>
    <w:p w14:paraId="69FA1CC0" w14:textId="197B9ADB" w:rsidR="003C3C3B" w:rsidRPr="002F3084" w:rsidRDefault="003C3C3B" w:rsidP="003C3C3B">
      <w:pPr>
        <w:pStyle w:val="ListParagraph"/>
        <w:numPr>
          <w:ilvl w:val="0"/>
          <w:numId w:val="46"/>
        </w:numPr>
      </w:pPr>
      <w:r w:rsidRPr="002F3084">
        <w:rPr>
          <w:b/>
          <w:bCs/>
        </w:rPr>
        <w:lastRenderedPageBreak/>
        <w:t>Segnali di Trading:</w:t>
      </w:r>
    </w:p>
    <w:p w14:paraId="3B2DE3CB" w14:textId="77777777" w:rsidR="003C3C3B" w:rsidRPr="003C3C3B" w:rsidRDefault="003C3C3B" w:rsidP="003C3C3B">
      <w:pPr>
        <w:numPr>
          <w:ilvl w:val="0"/>
          <w:numId w:val="45"/>
        </w:numPr>
        <w:tabs>
          <w:tab w:val="num" w:pos="720"/>
        </w:tabs>
      </w:pPr>
      <w:r w:rsidRPr="003C3C3B">
        <w:rPr>
          <w:b/>
          <w:bCs/>
        </w:rPr>
        <w:t>Segnale di Acquisto (Long):</w:t>
      </w:r>
      <w:r w:rsidRPr="003C3C3B">
        <w:t xml:space="preserve"> Quando SMA1 (la media mobile a breve termine) incrocia verso l'alto SMA2 (la media mobile a lungo termine), la strategia indica di prendere una posizione lunga (long). Questo è rappresentato da un valore di posizione pari a 1.</w:t>
      </w:r>
    </w:p>
    <w:p w14:paraId="6A88A7C1" w14:textId="77777777" w:rsidR="003C3C3B" w:rsidRPr="003C3C3B" w:rsidRDefault="003C3C3B" w:rsidP="003C3C3B">
      <w:pPr>
        <w:numPr>
          <w:ilvl w:val="0"/>
          <w:numId w:val="45"/>
        </w:numPr>
        <w:tabs>
          <w:tab w:val="num" w:pos="720"/>
        </w:tabs>
      </w:pPr>
      <w:r w:rsidRPr="003C3C3B">
        <w:rPr>
          <w:b/>
          <w:bCs/>
        </w:rPr>
        <w:t>Segnale di Vendita (Short):</w:t>
      </w:r>
      <w:r w:rsidRPr="003C3C3B">
        <w:t xml:space="preserve"> Quando SMA1 incrocia verso il basso SMA2, la strategia indica di prendere una posizione corta (short). Questo è rappresentato da un valore di posizione pari a 0.</w:t>
      </w:r>
    </w:p>
    <w:p w14:paraId="7F574CBF" w14:textId="6527DDFD" w:rsidR="003C3C3B" w:rsidRPr="002F3084" w:rsidRDefault="002F3084" w:rsidP="002F3084">
      <w:pPr>
        <w:pStyle w:val="Heading3"/>
      </w:pPr>
      <w:r w:rsidRPr="002F3084">
        <w:t xml:space="preserve"> Risultati e Confronto con la Buy and Hold</w:t>
      </w:r>
    </w:p>
    <w:p w14:paraId="46F5C5E6" w14:textId="3C5F6DBD" w:rsidR="002F3084" w:rsidRPr="002F3084" w:rsidRDefault="002F3084" w:rsidP="002F3084">
      <w:pPr>
        <w:pStyle w:val="ListParagraph"/>
        <w:numPr>
          <w:ilvl w:val="0"/>
          <w:numId w:val="47"/>
        </w:numPr>
      </w:pPr>
      <w:r w:rsidRPr="002F3084">
        <w:rPr>
          <w:b/>
          <w:bCs/>
        </w:rPr>
        <w:t>Ritorno netto Della strategia</w:t>
      </w:r>
      <w:r w:rsidRPr="002F3084">
        <w:t>: 4.204875442624757</w:t>
      </w:r>
    </w:p>
    <w:p w14:paraId="2A5743F0" w14:textId="339B2F2A" w:rsidR="002F3084" w:rsidRDefault="002F3084" w:rsidP="002F3084">
      <w:pPr>
        <w:pStyle w:val="ListParagraph"/>
        <w:numPr>
          <w:ilvl w:val="0"/>
          <w:numId w:val="47"/>
        </w:numPr>
        <w:rPr>
          <w:lang w:val="en-GB"/>
        </w:rPr>
      </w:pPr>
      <w:r w:rsidRPr="002F3084">
        <w:rPr>
          <w:b/>
          <w:bCs/>
          <w:lang w:val="en-GB"/>
        </w:rPr>
        <w:t>Ritorno netto Buy and Hold</w:t>
      </w:r>
      <w:r w:rsidRPr="002F3084">
        <w:rPr>
          <w:lang w:val="en-GB"/>
        </w:rPr>
        <w:t>: 3.38692458770412</w:t>
      </w:r>
    </w:p>
    <w:p w14:paraId="77481948" w14:textId="77777777" w:rsidR="002F3084" w:rsidRPr="002F3084" w:rsidRDefault="002F3084" w:rsidP="002F3084">
      <w:pPr>
        <w:pStyle w:val="ListParagraph"/>
        <w:numPr>
          <w:ilvl w:val="0"/>
          <w:numId w:val="47"/>
        </w:numPr>
        <w:rPr>
          <w:lang w:val="en-GB"/>
        </w:rPr>
      </w:pPr>
    </w:p>
    <w:sectPr w:rsidR="002F3084" w:rsidRPr="002F3084">
      <w:footerReference w:type="default" r:id="rId43"/>
      <w:pgSz w:w="11906" w:h="16838" w:code="9"/>
      <w:pgMar w:top="2211" w:right="2268" w:bottom="2211" w:left="2268" w:header="1701" w:footer="17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018908" w14:textId="77777777" w:rsidR="00BC6FD6" w:rsidRPr="002F3084" w:rsidRDefault="00BC6FD6" w:rsidP="004437C2">
      <w:r w:rsidRPr="002F3084">
        <w:separator/>
      </w:r>
    </w:p>
    <w:p w14:paraId="4EF2D258" w14:textId="77777777" w:rsidR="00BC6FD6" w:rsidRPr="002F3084" w:rsidRDefault="00BC6FD6" w:rsidP="004437C2"/>
    <w:p w14:paraId="547C5D06" w14:textId="77777777" w:rsidR="00BC6FD6" w:rsidRPr="002F3084" w:rsidRDefault="00BC6FD6" w:rsidP="004437C2"/>
  </w:endnote>
  <w:endnote w:type="continuationSeparator" w:id="0">
    <w:p w14:paraId="03980DF5" w14:textId="77777777" w:rsidR="00BC6FD6" w:rsidRPr="002F3084" w:rsidRDefault="00BC6FD6" w:rsidP="004437C2">
      <w:r w:rsidRPr="002F3084">
        <w:continuationSeparator/>
      </w:r>
    </w:p>
    <w:p w14:paraId="7B5C1F95" w14:textId="77777777" w:rsidR="00BC6FD6" w:rsidRPr="002F3084" w:rsidRDefault="00BC6FD6" w:rsidP="004437C2"/>
    <w:p w14:paraId="18347E15" w14:textId="77777777" w:rsidR="00BC6FD6" w:rsidRPr="002F3084" w:rsidRDefault="00BC6FD6" w:rsidP="004437C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 Roman">
    <w:altName w:val="Mongolian Baiti"/>
    <w:charset w:val="00"/>
    <w:family w:val="auto"/>
    <w:pitch w:val="variable"/>
    <w:sig w:usb0="E10002FF" w:usb1="5201E9EB" w:usb2="02020004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MU Serif">
    <w:panose1 w:val="00000000000000000000"/>
    <w:charset w:val="00"/>
    <w:family w:val="roman"/>
    <w:notTrueType/>
    <w:pitch w:val="default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B2C05" w14:textId="77777777" w:rsidR="00E125AE" w:rsidRPr="002F3084" w:rsidRDefault="00E125AE" w:rsidP="004437C2">
    <w:pPr>
      <w:pStyle w:val="Footer"/>
      <w:rPr>
        <w:rStyle w:val="PageNumber"/>
      </w:rPr>
    </w:pPr>
    <w:r w:rsidRPr="002F3084">
      <w:rPr>
        <w:rStyle w:val="PageNumber"/>
      </w:rPr>
      <w:fldChar w:fldCharType="begin"/>
    </w:r>
    <w:r w:rsidRPr="002F3084">
      <w:rPr>
        <w:rStyle w:val="PageNumber"/>
      </w:rPr>
      <w:instrText xml:space="preserve">PAGE  </w:instrText>
    </w:r>
    <w:r w:rsidRPr="002F3084">
      <w:rPr>
        <w:rStyle w:val="PageNumber"/>
      </w:rPr>
      <w:fldChar w:fldCharType="end"/>
    </w:r>
  </w:p>
  <w:p w14:paraId="06D4BA39" w14:textId="77777777" w:rsidR="00E125AE" w:rsidRPr="002F3084" w:rsidRDefault="00E125AE" w:rsidP="004437C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CF06C" w14:textId="77777777" w:rsidR="00E125AE" w:rsidRPr="002F3084" w:rsidRDefault="00E125AE" w:rsidP="004437C2">
    <w:pPr>
      <w:pStyle w:val="Footer"/>
      <w:rPr>
        <w:rStyle w:val="PageNumber"/>
      </w:rPr>
    </w:pPr>
    <w:r w:rsidRPr="002F3084">
      <w:rPr>
        <w:rStyle w:val="PageNumber"/>
      </w:rPr>
      <w:fldChar w:fldCharType="begin"/>
    </w:r>
    <w:r w:rsidRPr="002F3084">
      <w:rPr>
        <w:rStyle w:val="PageNumber"/>
      </w:rPr>
      <w:instrText xml:space="preserve">PAGE  </w:instrText>
    </w:r>
    <w:r w:rsidRPr="002F3084">
      <w:rPr>
        <w:rStyle w:val="PageNumber"/>
      </w:rPr>
      <w:fldChar w:fldCharType="separate"/>
    </w:r>
    <w:r w:rsidR="00394C12" w:rsidRPr="002F3084">
      <w:rPr>
        <w:rStyle w:val="PageNumber"/>
      </w:rPr>
      <w:t>6</w:t>
    </w:r>
    <w:r w:rsidRPr="002F3084">
      <w:rPr>
        <w:rStyle w:val="PageNumber"/>
      </w:rPr>
      <w:fldChar w:fldCharType="end"/>
    </w:r>
  </w:p>
  <w:p w14:paraId="10304AD6" w14:textId="77777777" w:rsidR="00E125AE" w:rsidRPr="002F3084" w:rsidRDefault="00E125AE" w:rsidP="004437C2">
    <w:pPr>
      <w:pStyle w:val="Footer"/>
    </w:pPr>
  </w:p>
  <w:p w14:paraId="07D2226B" w14:textId="77777777" w:rsidR="00121227" w:rsidRPr="002F3084" w:rsidRDefault="00121227" w:rsidP="004437C2"/>
  <w:p w14:paraId="1D71D7F6" w14:textId="77777777" w:rsidR="007B4F17" w:rsidRPr="002F3084" w:rsidRDefault="007B4F17" w:rsidP="004437C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4E4349" w14:textId="77777777" w:rsidR="00BC6FD6" w:rsidRPr="002F3084" w:rsidRDefault="00BC6FD6" w:rsidP="004437C2">
      <w:r w:rsidRPr="002F3084">
        <w:separator/>
      </w:r>
    </w:p>
    <w:p w14:paraId="45782627" w14:textId="77777777" w:rsidR="00BC6FD6" w:rsidRPr="002F3084" w:rsidRDefault="00BC6FD6" w:rsidP="004437C2"/>
    <w:p w14:paraId="2D5C8FD1" w14:textId="77777777" w:rsidR="00BC6FD6" w:rsidRPr="002F3084" w:rsidRDefault="00BC6FD6" w:rsidP="004437C2"/>
  </w:footnote>
  <w:footnote w:type="continuationSeparator" w:id="0">
    <w:p w14:paraId="2D7DCF60" w14:textId="77777777" w:rsidR="00BC6FD6" w:rsidRPr="002F3084" w:rsidRDefault="00BC6FD6" w:rsidP="004437C2">
      <w:r w:rsidRPr="002F3084">
        <w:continuationSeparator/>
      </w:r>
    </w:p>
    <w:p w14:paraId="4E89666C" w14:textId="77777777" w:rsidR="00BC6FD6" w:rsidRPr="002F3084" w:rsidRDefault="00BC6FD6" w:rsidP="004437C2"/>
    <w:p w14:paraId="082B2131" w14:textId="77777777" w:rsidR="00BC6FD6" w:rsidRPr="002F3084" w:rsidRDefault="00BC6FD6" w:rsidP="004437C2"/>
  </w:footnote>
  <w:footnote w:id="1">
    <w:p w14:paraId="2C979215" w14:textId="710F0646" w:rsidR="00045AA8" w:rsidRPr="002F3084" w:rsidRDefault="00045AA8" w:rsidP="004437C2">
      <w:pPr>
        <w:pStyle w:val="FootnoteText"/>
      </w:pPr>
      <w:r w:rsidRPr="002F3084">
        <w:rPr>
          <w:rStyle w:val="FootnoteReference"/>
        </w:rPr>
        <w:footnoteRef/>
      </w:r>
      <w:r w:rsidRPr="002F3084">
        <w:t xml:space="preserve"> </w:t>
      </w:r>
      <w:hyperlink r:id="rId1" w:history="1">
        <w:r w:rsidRPr="002F3084">
          <w:rPr>
            <w:rStyle w:val="Hyperlink"/>
          </w:rPr>
          <w:t>Riferimento NVIDIA</w:t>
        </w:r>
      </w:hyperlink>
    </w:p>
  </w:footnote>
  <w:footnote w:id="2">
    <w:p w14:paraId="458D171B" w14:textId="6C0BDE08" w:rsidR="009B0BBC" w:rsidRPr="002F3084" w:rsidRDefault="009B0BBC" w:rsidP="004437C2">
      <w:pPr>
        <w:pStyle w:val="FootnoteText"/>
      </w:pPr>
      <w:r w:rsidRPr="002F3084">
        <w:rPr>
          <w:rStyle w:val="FootnoteReference"/>
        </w:rPr>
        <w:footnoteRef/>
      </w:r>
      <w:r w:rsidRPr="002F3084">
        <w:t xml:space="preserve"> </w:t>
      </w:r>
      <w:hyperlink r:id="rId2" w:history="1">
        <w:r w:rsidRPr="002F3084">
          <w:rPr>
            <w:rStyle w:val="Hyperlink"/>
          </w:rPr>
          <w:t>Riferimento INTEL</w:t>
        </w:r>
      </w:hyperlink>
    </w:p>
  </w:footnote>
  <w:footnote w:id="3">
    <w:p w14:paraId="42A32492" w14:textId="7A9A239E" w:rsidR="009B0BBC" w:rsidRPr="002F3084" w:rsidRDefault="009B0BBC" w:rsidP="004437C2">
      <w:pPr>
        <w:pStyle w:val="FootnoteText"/>
      </w:pPr>
      <w:r w:rsidRPr="002F3084">
        <w:rPr>
          <w:rStyle w:val="FootnoteReference"/>
        </w:rPr>
        <w:footnoteRef/>
      </w:r>
      <w:r w:rsidRPr="002F3084">
        <w:t xml:space="preserve"> </w:t>
      </w:r>
      <w:hyperlink r:id="rId3" w:history="1">
        <w:r w:rsidRPr="002F3084">
          <w:rPr>
            <w:rStyle w:val="Hyperlink"/>
          </w:rPr>
          <w:t>Riferimento JPC</w:t>
        </w:r>
        <w:r w:rsidR="008C0091" w:rsidRPr="002F3084">
          <w:rPr>
            <w:rStyle w:val="Hyperlink"/>
          </w:rPr>
          <w:t>M</w:t>
        </w:r>
      </w:hyperlink>
    </w:p>
  </w:footnote>
  <w:footnote w:id="4">
    <w:p w14:paraId="42F14289" w14:textId="488EDEAC" w:rsidR="008C0091" w:rsidRPr="002F3084" w:rsidRDefault="008C0091" w:rsidP="004437C2">
      <w:pPr>
        <w:pStyle w:val="FootnoteText"/>
      </w:pPr>
      <w:r w:rsidRPr="002F3084">
        <w:rPr>
          <w:rStyle w:val="FootnoteReference"/>
        </w:rPr>
        <w:footnoteRef/>
      </w:r>
      <w:r w:rsidRPr="002F3084">
        <w:t xml:space="preserve"> </w:t>
      </w:r>
      <w:hyperlink r:id="rId4" w:history="1">
        <w:r w:rsidRPr="002F3084">
          <w:rPr>
            <w:rStyle w:val="Hyperlink"/>
          </w:rPr>
          <w:t>Riferimento BAC</w:t>
        </w:r>
      </w:hyperlink>
    </w:p>
  </w:footnote>
  <w:footnote w:id="5">
    <w:p w14:paraId="173373BA" w14:textId="138F4DE3" w:rsidR="00D918E4" w:rsidRPr="002F3084" w:rsidRDefault="00D918E4" w:rsidP="004437C2">
      <w:pPr>
        <w:pStyle w:val="FootnoteText"/>
      </w:pPr>
      <w:r w:rsidRPr="002F3084">
        <w:rPr>
          <w:rStyle w:val="FootnoteReference"/>
        </w:rPr>
        <w:footnoteRef/>
      </w:r>
      <w:r w:rsidRPr="002F3084">
        <w:t xml:space="preserve"> </w:t>
      </w:r>
      <w:hyperlink r:id="rId5" w:history="1">
        <w:r w:rsidRPr="002F3084">
          <w:rPr>
            <w:rStyle w:val="Hyperlink"/>
          </w:rPr>
          <w:t>Riferimento settore bellico</w:t>
        </w:r>
      </w:hyperlink>
    </w:p>
  </w:footnote>
  <w:footnote w:id="6">
    <w:p w14:paraId="297EAC81" w14:textId="39DF7806" w:rsidR="004F0610" w:rsidRPr="002F3084" w:rsidRDefault="004F0610" w:rsidP="004437C2">
      <w:pPr>
        <w:pStyle w:val="FootnoteText"/>
      </w:pPr>
      <w:r w:rsidRPr="002F3084">
        <w:rPr>
          <w:rStyle w:val="FootnoteReference"/>
        </w:rPr>
        <w:footnoteRef/>
      </w:r>
      <w:r w:rsidRPr="002F3084">
        <w:t xml:space="preserve"> </w:t>
      </w:r>
      <w:hyperlink r:id="rId6" w:history="1">
        <w:r w:rsidRPr="002F3084">
          <w:rPr>
            <w:rStyle w:val="Hyperlink"/>
          </w:rPr>
          <w:t>Documentazione della libreria</w:t>
        </w:r>
      </w:hyperlink>
    </w:p>
  </w:footnote>
  <w:footnote w:id="7">
    <w:p w14:paraId="32BDD8F3" w14:textId="17790648" w:rsidR="00542E57" w:rsidRPr="002F3084" w:rsidRDefault="00542E57" w:rsidP="004437C2">
      <w:pPr>
        <w:pStyle w:val="FootnoteText"/>
      </w:pPr>
      <w:r w:rsidRPr="002F3084">
        <w:rPr>
          <w:rStyle w:val="FootnoteReference"/>
        </w:rPr>
        <w:footnoteRef/>
      </w:r>
      <w:r w:rsidRPr="002F3084">
        <w:t xml:space="preserve"> </w:t>
      </w:r>
      <w:hyperlink r:id="rId7" w:history="1">
        <w:r w:rsidRPr="002F3084">
          <w:rPr>
            <w:rStyle w:val="Hyperlink"/>
          </w:rPr>
          <w:t>Articolo 2022</w:t>
        </w:r>
      </w:hyperlink>
    </w:p>
  </w:footnote>
  <w:footnote w:id="8">
    <w:p w14:paraId="6B7F6E76" w14:textId="4926931E" w:rsidR="007E3CC4" w:rsidRPr="002F3084" w:rsidRDefault="007E3CC4" w:rsidP="004437C2">
      <w:pPr>
        <w:pStyle w:val="FootnoteText"/>
      </w:pPr>
      <w:r w:rsidRPr="002F3084">
        <w:rPr>
          <w:rStyle w:val="FootnoteReference"/>
        </w:rPr>
        <w:footnoteRef/>
      </w:r>
      <w:r w:rsidRPr="002F3084">
        <w:t xml:space="preserve"> </w:t>
      </w:r>
      <w:hyperlink r:id="rId8" w:history="1">
        <w:r w:rsidRPr="002F3084">
          <w:rPr>
            <w:rStyle w:val="Hyperlink"/>
          </w:rPr>
          <w:t>Articolo NVDIA</w:t>
        </w:r>
      </w:hyperlink>
    </w:p>
  </w:footnote>
  <w:footnote w:id="9">
    <w:p w14:paraId="7F861314" w14:textId="2AC3F129" w:rsidR="00216DAA" w:rsidRPr="002F3084" w:rsidRDefault="00216DAA" w:rsidP="004437C2">
      <w:pPr>
        <w:pStyle w:val="FootnoteText"/>
      </w:pPr>
      <w:r w:rsidRPr="002F3084">
        <w:rPr>
          <w:rStyle w:val="FootnoteReference"/>
        </w:rPr>
        <w:footnoteRef/>
      </w:r>
      <w:r w:rsidRPr="002F3084">
        <w:t xml:space="preserve"> </w:t>
      </w:r>
      <w:hyperlink r:id="rId9" w:anchor=":~:text=The%20first%20and%20most%20prominent,So%20Intel%20declined." w:history="1">
        <w:r w:rsidRPr="002F3084">
          <w:rPr>
            <w:rStyle w:val="Hyperlink"/>
          </w:rPr>
          <w:t>Articolo INTEL</w:t>
        </w:r>
      </w:hyperlink>
    </w:p>
  </w:footnote>
  <w:footnote w:id="10">
    <w:p w14:paraId="3C054BBB" w14:textId="4D077AD7" w:rsidR="00A93242" w:rsidRDefault="00A93242">
      <w:pPr>
        <w:pStyle w:val="FootnoteText"/>
      </w:pPr>
      <w:r w:rsidRPr="002F3084">
        <w:rPr>
          <w:rStyle w:val="FootnoteReference"/>
        </w:rPr>
        <w:footnoteRef/>
      </w:r>
      <w:r w:rsidRPr="002F3084">
        <w:t xml:space="preserve"> “simple moving average” o “media mobile semplice”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144047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6EA22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DE5A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E87D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53C3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14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6BA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2A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532BF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AC19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4A5192"/>
    <w:multiLevelType w:val="hybridMultilevel"/>
    <w:tmpl w:val="04AEE1F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050BED"/>
    <w:multiLevelType w:val="hybridMultilevel"/>
    <w:tmpl w:val="662AAFDA"/>
    <w:lvl w:ilvl="0" w:tplc="0410000F">
      <w:start w:val="1"/>
      <w:numFmt w:val="decimal"/>
      <w:lvlText w:val="%1."/>
      <w:lvlJc w:val="left"/>
      <w:pPr>
        <w:ind w:left="1060" w:hanging="360"/>
      </w:p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09BC29CE"/>
    <w:multiLevelType w:val="multilevel"/>
    <w:tmpl w:val="1972A9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D3F6C5B"/>
    <w:multiLevelType w:val="hybridMultilevel"/>
    <w:tmpl w:val="736C6488"/>
    <w:lvl w:ilvl="0" w:tplc="0410000F">
      <w:start w:val="1"/>
      <w:numFmt w:val="decimal"/>
      <w:lvlText w:val="%1."/>
      <w:lvlJc w:val="left"/>
      <w:pPr>
        <w:ind w:left="1060" w:hanging="360"/>
      </w:p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4" w15:restartNumberingAfterBreak="0">
    <w:nsid w:val="159071EB"/>
    <w:multiLevelType w:val="hybridMultilevel"/>
    <w:tmpl w:val="A502B6B4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3F2D35"/>
    <w:multiLevelType w:val="multilevel"/>
    <w:tmpl w:val="244C0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A22FC5"/>
    <w:multiLevelType w:val="multilevel"/>
    <w:tmpl w:val="C7E4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8B10AF"/>
    <w:multiLevelType w:val="multilevel"/>
    <w:tmpl w:val="56660A96"/>
    <w:lvl w:ilvl="0">
      <w:start w:val="1"/>
      <w:numFmt w:val="bullet"/>
      <w:lvlText w:val="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0"/>
        </w:tabs>
        <w:ind w:left="35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0"/>
        </w:tabs>
        <w:ind w:left="43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0"/>
        </w:tabs>
        <w:ind w:left="57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0"/>
        </w:tabs>
        <w:ind w:left="64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1C48FE"/>
    <w:multiLevelType w:val="multilevel"/>
    <w:tmpl w:val="112E953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C77002"/>
    <w:multiLevelType w:val="multilevel"/>
    <w:tmpl w:val="7A744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D839E3"/>
    <w:multiLevelType w:val="multilevel"/>
    <w:tmpl w:val="A5CAB3E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1" w15:restartNumberingAfterBreak="0">
    <w:nsid w:val="2E3D0930"/>
    <w:multiLevelType w:val="multilevel"/>
    <w:tmpl w:val="D80AB9E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D83F40"/>
    <w:multiLevelType w:val="multilevel"/>
    <w:tmpl w:val="805A8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BA33AD"/>
    <w:multiLevelType w:val="multilevel"/>
    <w:tmpl w:val="D80AB9E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B00BEC"/>
    <w:multiLevelType w:val="hybridMultilevel"/>
    <w:tmpl w:val="34A2B4FE"/>
    <w:lvl w:ilvl="0" w:tplc="0410001B">
      <w:start w:val="1"/>
      <w:numFmt w:val="lowerRoman"/>
      <w:lvlText w:val="%1."/>
      <w:lvlJc w:val="right"/>
      <w:pPr>
        <w:ind w:left="1060" w:hanging="360"/>
      </w:p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5" w15:restartNumberingAfterBreak="0">
    <w:nsid w:val="395D6A7F"/>
    <w:multiLevelType w:val="multilevel"/>
    <w:tmpl w:val="B6485526"/>
    <w:lvl w:ilvl="0">
      <w:start w:val="1"/>
      <w:numFmt w:val="bullet"/>
      <w:lvlText w:val="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0"/>
        </w:tabs>
        <w:ind w:left="35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0"/>
        </w:tabs>
        <w:ind w:left="43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0"/>
        </w:tabs>
        <w:ind w:left="57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0"/>
        </w:tabs>
        <w:ind w:left="64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AD7376"/>
    <w:multiLevelType w:val="hybridMultilevel"/>
    <w:tmpl w:val="2E90BED4"/>
    <w:lvl w:ilvl="0" w:tplc="04100013">
      <w:start w:val="1"/>
      <w:numFmt w:val="upperRoman"/>
      <w:lvlText w:val="%1."/>
      <w:lvlJc w:val="right"/>
      <w:pPr>
        <w:ind w:left="1060" w:hanging="360"/>
      </w:pPr>
    </w:lvl>
    <w:lvl w:ilvl="1" w:tplc="FFFFFFFF" w:tentative="1">
      <w:start w:val="1"/>
      <w:numFmt w:val="lowerLetter"/>
      <w:lvlText w:val="%2."/>
      <w:lvlJc w:val="left"/>
      <w:pPr>
        <w:ind w:left="1780" w:hanging="360"/>
      </w:p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7" w15:restartNumberingAfterBreak="0">
    <w:nsid w:val="400E13D0"/>
    <w:multiLevelType w:val="multilevel"/>
    <w:tmpl w:val="990841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150FAE"/>
    <w:multiLevelType w:val="multilevel"/>
    <w:tmpl w:val="5ADAE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2F3804"/>
    <w:multiLevelType w:val="multilevel"/>
    <w:tmpl w:val="4F748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A0121B"/>
    <w:multiLevelType w:val="multilevel"/>
    <w:tmpl w:val="AB86BEF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BB01ED"/>
    <w:multiLevelType w:val="multilevel"/>
    <w:tmpl w:val="12D6FEB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3340A6"/>
    <w:multiLevelType w:val="multilevel"/>
    <w:tmpl w:val="A5006B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390013"/>
    <w:multiLevelType w:val="multilevel"/>
    <w:tmpl w:val="FAF2A67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844A99"/>
    <w:multiLevelType w:val="hybridMultilevel"/>
    <w:tmpl w:val="3A3203F2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5" w15:restartNumberingAfterBreak="0">
    <w:nsid w:val="5F6C7427"/>
    <w:multiLevelType w:val="multilevel"/>
    <w:tmpl w:val="671AC2BA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36" w15:restartNumberingAfterBreak="0">
    <w:nsid w:val="60235D5F"/>
    <w:multiLevelType w:val="multilevel"/>
    <w:tmpl w:val="56660A9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7A7056"/>
    <w:multiLevelType w:val="hybridMultilevel"/>
    <w:tmpl w:val="4AAE7508"/>
    <w:lvl w:ilvl="0" w:tplc="0410000F">
      <w:start w:val="1"/>
      <w:numFmt w:val="decimal"/>
      <w:lvlText w:val="%1."/>
      <w:lvlJc w:val="left"/>
      <w:pPr>
        <w:ind w:left="1060" w:hanging="360"/>
      </w:p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8" w15:restartNumberingAfterBreak="0">
    <w:nsid w:val="6F9E5CAC"/>
    <w:multiLevelType w:val="multilevel"/>
    <w:tmpl w:val="E45E8E5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39" w15:restartNumberingAfterBreak="0">
    <w:nsid w:val="79D76CD8"/>
    <w:multiLevelType w:val="hybridMultilevel"/>
    <w:tmpl w:val="BBF8AEAA"/>
    <w:lvl w:ilvl="0" w:tplc="04100015">
      <w:start w:val="1"/>
      <w:numFmt w:val="upperLetter"/>
      <w:lvlText w:val="%1."/>
      <w:lvlJc w:val="left"/>
      <w:pPr>
        <w:ind w:left="1060" w:hanging="360"/>
      </w:p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0" w15:restartNumberingAfterBreak="0">
    <w:nsid w:val="7BE0085C"/>
    <w:multiLevelType w:val="hybridMultilevel"/>
    <w:tmpl w:val="B35A37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4558534">
    <w:abstractNumId w:val="20"/>
  </w:num>
  <w:num w:numId="2" w16cid:durableId="199514893">
    <w:abstractNumId w:val="35"/>
  </w:num>
  <w:num w:numId="3" w16cid:durableId="1532647326">
    <w:abstractNumId w:val="38"/>
  </w:num>
  <w:num w:numId="4" w16cid:durableId="1583683701">
    <w:abstractNumId w:val="5"/>
  </w:num>
  <w:num w:numId="5" w16cid:durableId="661472356">
    <w:abstractNumId w:val="9"/>
  </w:num>
  <w:num w:numId="6" w16cid:durableId="2125228856">
    <w:abstractNumId w:val="7"/>
  </w:num>
  <w:num w:numId="7" w16cid:durableId="1281646987">
    <w:abstractNumId w:val="6"/>
  </w:num>
  <w:num w:numId="8" w16cid:durableId="1528979287">
    <w:abstractNumId w:val="4"/>
  </w:num>
  <w:num w:numId="9" w16cid:durableId="610360647">
    <w:abstractNumId w:val="8"/>
  </w:num>
  <w:num w:numId="10" w16cid:durableId="1524173645">
    <w:abstractNumId w:val="3"/>
  </w:num>
  <w:num w:numId="11" w16cid:durableId="857617081">
    <w:abstractNumId w:val="2"/>
  </w:num>
  <w:num w:numId="12" w16cid:durableId="1832208649">
    <w:abstractNumId w:val="1"/>
  </w:num>
  <w:num w:numId="13" w16cid:durableId="1814521757">
    <w:abstractNumId w:val="0"/>
  </w:num>
  <w:num w:numId="14" w16cid:durableId="1841310809">
    <w:abstractNumId w:val="35"/>
  </w:num>
  <w:num w:numId="15" w16cid:durableId="1842770058">
    <w:abstractNumId w:val="35"/>
  </w:num>
  <w:num w:numId="16" w16cid:durableId="2108964468">
    <w:abstractNumId w:val="35"/>
  </w:num>
  <w:num w:numId="17" w16cid:durableId="405035315">
    <w:abstractNumId w:val="35"/>
  </w:num>
  <w:num w:numId="18" w16cid:durableId="563874386">
    <w:abstractNumId w:val="35"/>
  </w:num>
  <w:num w:numId="19" w16cid:durableId="361444924">
    <w:abstractNumId w:val="35"/>
  </w:num>
  <w:num w:numId="20" w16cid:durableId="1583567032">
    <w:abstractNumId w:val="40"/>
  </w:num>
  <w:num w:numId="21" w16cid:durableId="119687989">
    <w:abstractNumId w:val="39"/>
  </w:num>
  <w:num w:numId="22" w16cid:durableId="1182743636">
    <w:abstractNumId w:val="26"/>
  </w:num>
  <w:num w:numId="23" w16cid:durableId="886911210">
    <w:abstractNumId w:val="15"/>
  </w:num>
  <w:num w:numId="24" w16cid:durableId="1618878300">
    <w:abstractNumId w:val="28"/>
  </w:num>
  <w:num w:numId="25" w16cid:durableId="193156209">
    <w:abstractNumId w:val="22"/>
  </w:num>
  <w:num w:numId="26" w16cid:durableId="1567448374">
    <w:abstractNumId w:val="19"/>
  </w:num>
  <w:num w:numId="27" w16cid:durableId="533930771">
    <w:abstractNumId w:val="16"/>
  </w:num>
  <w:num w:numId="28" w16cid:durableId="1492720109">
    <w:abstractNumId w:val="29"/>
  </w:num>
  <w:num w:numId="29" w16cid:durableId="1534074713">
    <w:abstractNumId w:val="32"/>
  </w:num>
  <w:num w:numId="30" w16cid:durableId="341049538">
    <w:abstractNumId w:val="33"/>
  </w:num>
  <w:num w:numId="31" w16cid:durableId="218055518">
    <w:abstractNumId w:val="30"/>
  </w:num>
  <w:num w:numId="32" w16cid:durableId="973371028">
    <w:abstractNumId w:val="27"/>
  </w:num>
  <w:num w:numId="33" w16cid:durableId="139732214">
    <w:abstractNumId w:val="31"/>
  </w:num>
  <w:num w:numId="34" w16cid:durableId="998458801">
    <w:abstractNumId w:val="18"/>
  </w:num>
  <w:num w:numId="35" w16cid:durableId="232275995">
    <w:abstractNumId w:val="14"/>
  </w:num>
  <w:num w:numId="36" w16cid:durableId="1583560853">
    <w:abstractNumId w:val="34"/>
  </w:num>
  <w:num w:numId="37" w16cid:durableId="107818124">
    <w:abstractNumId w:val="24"/>
  </w:num>
  <w:num w:numId="38" w16cid:durableId="56631227">
    <w:abstractNumId w:val="12"/>
  </w:num>
  <w:num w:numId="39" w16cid:durableId="492725925">
    <w:abstractNumId w:val="11"/>
  </w:num>
  <w:num w:numId="40" w16cid:durableId="1467505663">
    <w:abstractNumId w:val="10"/>
  </w:num>
  <w:num w:numId="41" w16cid:durableId="1118453994">
    <w:abstractNumId w:val="13"/>
  </w:num>
  <w:num w:numId="42" w16cid:durableId="588851046">
    <w:abstractNumId w:val="21"/>
  </w:num>
  <w:num w:numId="43" w16cid:durableId="726611992">
    <w:abstractNumId w:val="23"/>
  </w:num>
  <w:num w:numId="44" w16cid:durableId="1349793993">
    <w:abstractNumId w:val="17"/>
  </w:num>
  <w:num w:numId="45" w16cid:durableId="297687132">
    <w:abstractNumId w:val="25"/>
  </w:num>
  <w:num w:numId="46" w16cid:durableId="574781897">
    <w:abstractNumId w:val="37"/>
  </w:num>
  <w:num w:numId="47" w16cid:durableId="22225646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it-IT" w:vendorID="64" w:dllVersion="0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50B5"/>
    <w:rsid w:val="00024621"/>
    <w:rsid w:val="00045AA8"/>
    <w:rsid w:val="00054FEC"/>
    <w:rsid w:val="0006798D"/>
    <w:rsid w:val="00072DBA"/>
    <w:rsid w:val="000C767C"/>
    <w:rsid w:val="001048DD"/>
    <w:rsid w:val="00121227"/>
    <w:rsid w:val="00122366"/>
    <w:rsid w:val="0012456B"/>
    <w:rsid w:val="00151F28"/>
    <w:rsid w:val="0018202B"/>
    <w:rsid w:val="001A24B0"/>
    <w:rsid w:val="001D30CC"/>
    <w:rsid w:val="00201F56"/>
    <w:rsid w:val="00205365"/>
    <w:rsid w:val="0020789A"/>
    <w:rsid w:val="00216647"/>
    <w:rsid w:val="00216DAA"/>
    <w:rsid w:val="00226E4E"/>
    <w:rsid w:val="00227B36"/>
    <w:rsid w:val="00292A9A"/>
    <w:rsid w:val="002A5C97"/>
    <w:rsid w:val="002E4F86"/>
    <w:rsid w:val="002F3084"/>
    <w:rsid w:val="002F53D0"/>
    <w:rsid w:val="00367013"/>
    <w:rsid w:val="0037346D"/>
    <w:rsid w:val="00380B14"/>
    <w:rsid w:val="00394C12"/>
    <w:rsid w:val="003C3C3B"/>
    <w:rsid w:val="003C50B5"/>
    <w:rsid w:val="003C77E1"/>
    <w:rsid w:val="003E2138"/>
    <w:rsid w:val="003F2FCA"/>
    <w:rsid w:val="004331C0"/>
    <w:rsid w:val="004437C2"/>
    <w:rsid w:val="0044391F"/>
    <w:rsid w:val="00447A6E"/>
    <w:rsid w:val="00474F4F"/>
    <w:rsid w:val="00480240"/>
    <w:rsid w:val="004810B1"/>
    <w:rsid w:val="004E299E"/>
    <w:rsid w:val="004F0610"/>
    <w:rsid w:val="004F40F4"/>
    <w:rsid w:val="00537341"/>
    <w:rsid w:val="00542E57"/>
    <w:rsid w:val="005533D3"/>
    <w:rsid w:val="00555E92"/>
    <w:rsid w:val="005A3CB4"/>
    <w:rsid w:val="005B480E"/>
    <w:rsid w:val="005B586F"/>
    <w:rsid w:val="005B7F9C"/>
    <w:rsid w:val="005E27AE"/>
    <w:rsid w:val="005F6581"/>
    <w:rsid w:val="00600C70"/>
    <w:rsid w:val="0065306F"/>
    <w:rsid w:val="00654F46"/>
    <w:rsid w:val="006E7611"/>
    <w:rsid w:val="00707455"/>
    <w:rsid w:val="007122FD"/>
    <w:rsid w:val="00735AA7"/>
    <w:rsid w:val="00740460"/>
    <w:rsid w:val="00764758"/>
    <w:rsid w:val="007A670B"/>
    <w:rsid w:val="007B4F17"/>
    <w:rsid w:val="007C290B"/>
    <w:rsid w:val="007E3CC4"/>
    <w:rsid w:val="00811330"/>
    <w:rsid w:val="00833FEB"/>
    <w:rsid w:val="00873DBC"/>
    <w:rsid w:val="00876142"/>
    <w:rsid w:val="00880ED0"/>
    <w:rsid w:val="008C0091"/>
    <w:rsid w:val="00930193"/>
    <w:rsid w:val="00934289"/>
    <w:rsid w:val="00960347"/>
    <w:rsid w:val="00971D1A"/>
    <w:rsid w:val="009B0BBC"/>
    <w:rsid w:val="009D2176"/>
    <w:rsid w:val="009E2A18"/>
    <w:rsid w:val="009F152B"/>
    <w:rsid w:val="00A112F6"/>
    <w:rsid w:val="00A32820"/>
    <w:rsid w:val="00A615EF"/>
    <w:rsid w:val="00A93242"/>
    <w:rsid w:val="00AC645C"/>
    <w:rsid w:val="00AD0F2C"/>
    <w:rsid w:val="00B25DA9"/>
    <w:rsid w:val="00B3790D"/>
    <w:rsid w:val="00B568D6"/>
    <w:rsid w:val="00B60BDD"/>
    <w:rsid w:val="00B73EA6"/>
    <w:rsid w:val="00B82F55"/>
    <w:rsid w:val="00B865B6"/>
    <w:rsid w:val="00B91CA1"/>
    <w:rsid w:val="00BA7DFE"/>
    <w:rsid w:val="00BC6FD6"/>
    <w:rsid w:val="00BE49F9"/>
    <w:rsid w:val="00BE4E53"/>
    <w:rsid w:val="00C15AEC"/>
    <w:rsid w:val="00C20240"/>
    <w:rsid w:val="00C33342"/>
    <w:rsid w:val="00C50A45"/>
    <w:rsid w:val="00C61744"/>
    <w:rsid w:val="00C82CF9"/>
    <w:rsid w:val="00C84A26"/>
    <w:rsid w:val="00CA5534"/>
    <w:rsid w:val="00CE73CD"/>
    <w:rsid w:val="00D6341E"/>
    <w:rsid w:val="00D918E4"/>
    <w:rsid w:val="00DA1BC5"/>
    <w:rsid w:val="00DA5460"/>
    <w:rsid w:val="00DA5482"/>
    <w:rsid w:val="00DC4E79"/>
    <w:rsid w:val="00DD4E5A"/>
    <w:rsid w:val="00DE440F"/>
    <w:rsid w:val="00E125AE"/>
    <w:rsid w:val="00E36150"/>
    <w:rsid w:val="00E513DF"/>
    <w:rsid w:val="00E92A4E"/>
    <w:rsid w:val="00EC7F76"/>
    <w:rsid w:val="00ED5FB5"/>
    <w:rsid w:val="00F24C3F"/>
    <w:rsid w:val="00F43137"/>
    <w:rsid w:val="00F47462"/>
    <w:rsid w:val="00F61A29"/>
    <w:rsid w:val="00F77B66"/>
    <w:rsid w:val="00F85495"/>
    <w:rsid w:val="00F9060A"/>
    <w:rsid w:val="00FA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570EEA9"/>
  <w15:docId w15:val="{0B4007CC-6A8F-4986-B8AB-85A647AD0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7C2"/>
    <w:pPr>
      <w:spacing w:line="312" w:lineRule="auto"/>
      <w:ind w:firstLine="340"/>
      <w:jc w:val="both"/>
    </w:pPr>
    <w:rPr>
      <w:rFonts w:ascii="CMU Serif Roman" w:hAnsi="CMU Serif Roman"/>
      <w:sz w:val="24"/>
      <w:szCs w:val="24"/>
      <w:lang w:val="it-IT" w:eastAsia="en-US"/>
    </w:rPr>
  </w:style>
  <w:style w:type="paragraph" w:styleId="Heading1">
    <w:name w:val="heading 1"/>
    <w:basedOn w:val="Normal"/>
    <w:next w:val="Firstparagraph"/>
    <w:link w:val="Heading1Char"/>
    <w:uiPriority w:val="9"/>
    <w:qFormat/>
    <w:rsid w:val="00151F28"/>
    <w:pPr>
      <w:keepNext/>
      <w:numPr>
        <w:numId w:val="19"/>
      </w:numPr>
      <w:tabs>
        <w:tab w:val="left" w:pos="482"/>
      </w:tabs>
      <w:spacing w:before="360" w:after="180"/>
      <w:jc w:val="left"/>
      <w:outlineLvl w:val="0"/>
    </w:pPr>
    <w:rPr>
      <w:rFonts w:cs="Arial"/>
      <w:b/>
      <w:bCs/>
      <w:sz w:val="48"/>
      <w:szCs w:val="48"/>
    </w:rPr>
  </w:style>
  <w:style w:type="paragraph" w:styleId="Heading2">
    <w:name w:val="heading 2"/>
    <w:basedOn w:val="Normal"/>
    <w:next w:val="Firstparagraph"/>
    <w:qFormat/>
    <w:rsid w:val="009B0BBC"/>
    <w:pPr>
      <w:keepNext/>
      <w:numPr>
        <w:ilvl w:val="1"/>
        <w:numId w:val="19"/>
      </w:numPr>
      <w:tabs>
        <w:tab w:val="left" w:pos="624"/>
      </w:tabs>
      <w:spacing w:before="300" w:after="120"/>
      <w:jc w:val="left"/>
      <w:outlineLvl w:val="1"/>
    </w:pPr>
    <w:rPr>
      <w:rFonts w:cs="Arial"/>
      <w:b/>
      <w:bCs/>
      <w:iCs/>
      <w:sz w:val="40"/>
      <w:szCs w:val="40"/>
    </w:rPr>
  </w:style>
  <w:style w:type="paragraph" w:styleId="Heading3">
    <w:name w:val="heading 3"/>
    <w:basedOn w:val="Normal"/>
    <w:next w:val="Firstparagraph"/>
    <w:qFormat/>
    <w:rsid w:val="008C0091"/>
    <w:pPr>
      <w:keepNext/>
      <w:numPr>
        <w:ilvl w:val="2"/>
        <w:numId w:val="19"/>
      </w:numPr>
      <w:tabs>
        <w:tab w:val="left" w:pos="765"/>
      </w:tabs>
      <w:spacing w:before="300" w:after="120"/>
      <w:jc w:val="left"/>
      <w:outlineLvl w:val="2"/>
    </w:pPr>
    <w:rPr>
      <w:rFonts w:cs="Arial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5AA8"/>
    <w:pPr>
      <w:keepNext/>
      <w:keepLines/>
      <w:spacing w:before="200"/>
      <w:outlineLvl w:val="3"/>
    </w:pPr>
    <w:rPr>
      <w:rFonts w:eastAsiaTheme="majorEastAsia" w:cstheme="majorBidi"/>
      <w:b/>
      <w:bCs/>
      <w:i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customStyle="1" w:styleId="Firstparagraph">
    <w:name w:val="First paragraph"/>
    <w:basedOn w:val="Normal"/>
    <w:next w:val="Normal"/>
    <w:pPr>
      <w:ind w:firstLine="0"/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Caption">
    <w:name w:val="caption"/>
    <w:basedOn w:val="Normal"/>
    <w:next w:val="Normal"/>
    <w:uiPriority w:val="35"/>
    <w:unhideWhenUsed/>
    <w:qFormat/>
    <w:rsid w:val="00BE49F9"/>
    <w:rPr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6E4E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26E4E"/>
    <w:rPr>
      <w:rFonts w:ascii="CMU Serif Roman" w:eastAsiaTheme="majorEastAsia" w:hAnsi="CMU Serif Roman" w:cstheme="majorBidi"/>
      <w:b/>
      <w:bCs/>
      <w:kern w:val="28"/>
      <w:sz w:val="32"/>
      <w:szCs w:val="32"/>
      <w:lang w:val="en-GB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045AA8"/>
    <w:rPr>
      <w:rFonts w:ascii="CMU Serif Roman" w:eastAsiaTheme="majorEastAsia" w:hAnsi="CMU Serif Roman" w:cstheme="majorBidi"/>
      <w:b/>
      <w:bCs/>
      <w:iCs/>
      <w:sz w:val="32"/>
      <w:szCs w:val="32"/>
      <w:lang w:val="it-IT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125AE"/>
    <w:pPr>
      <w:keepLines/>
      <w:numPr>
        <w:numId w:val="0"/>
      </w:numPr>
      <w:tabs>
        <w:tab w:val="clear" w:pos="482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94C12"/>
    <w:pPr>
      <w:spacing w:before="120"/>
      <w:jc w:val="left"/>
    </w:pPr>
    <w:rPr>
      <w:rFonts w:asciiTheme="minorHAnsi" w:hAnsiTheme="minorHAnsi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25A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5AE"/>
    <w:rPr>
      <w:rFonts w:ascii="Lucida Grande" w:hAnsi="Lucida Grande" w:cs="Lucida Grande"/>
      <w:sz w:val="18"/>
      <w:szCs w:val="18"/>
      <w:lang w:val="en-GB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94C12"/>
    <w:pPr>
      <w:ind w:left="210"/>
      <w:jc w:val="left"/>
    </w:pPr>
    <w:rPr>
      <w:rFonts w:asciiTheme="minorHAnsi" w:hAnsiTheme="minorHAnsi"/>
      <w:b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94C12"/>
    <w:pPr>
      <w:ind w:left="420"/>
      <w:jc w:val="left"/>
    </w:pPr>
    <w:rPr>
      <w:rFonts w:asciiTheme="minorHAnsi" w:hAnsiTheme="minorHAnsi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E125AE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125AE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125AE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125AE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125AE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125AE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BA7DFE"/>
  </w:style>
  <w:style w:type="character" w:styleId="Hyperlink">
    <w:name w:val="Hyperlink"/>
    <w:basedOn w:val="DefaultParagraphFont"/>
    <w:uiPriority w:val="99"/>
    <w:unhideWhenUsed/>
    <w:rsid w:val="00E513DF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51F28"/>
    <w:rPr>
      <w:rFonts w:ascii="CMU Serif Roman" w:hAnsi="CMU Serif Roman" w:cs="Arial"/>
      <w:b/>
      <w:bCs/>
      <w:sz w:val="48"/>
      <w:szCs w:val="48"/>
      <w:lang w:val="it-IT" w:eastAsia="en-US"/>
    </w:rPr>
  </w:style>
  <w:style w:type="paragraph" w:styleId="Bibliography">
    <w:name w:val="Bibliography"/>
    <w:basedOn w:val="Normal"/>
    <w:next w:val="Normal"/>
    <w:uiPriority w:val="37"/>
    <w:unhideWhenUsed/>
    <w:rsid w:val="009E2A18"/>
  </w:style>
  <w:style w:type="table" w:styleId="TableGrid">
    <w:name w:val="Table Grid"/>
    <w:basedOn w:val="TableNormal"/>
    <w:uiPriority w:val="59"/>
    <w:rsid w:val="007C29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290B"/>
    <w:rPr>
      <w:color w:val="666666"/>
    </w:rPr>
  </w:style>
  <w:style w:type="paragraph" w:styleId="PlainText">
    <w:name w:val="Plain Text"/>
    <w:basedOn w:val="Normal"/>
    <w:link w:val="PlainTextChar"/>
    <w:uiPriority w:val="99"/>
    <w:unhideWhenUsed/>
    <w:rsid w:val="005E27AE"/>
    <w:pPr>
      <w:spacing w:line="240" w:lineRule="auto"/>
      <w:ind w:firstLine="0"/>
      <w:jc w:val="left"/>
    </w:pPr>
    <w:rPr>
      <w:rFonts w:ascii="Consolas" w:eastAsiaTheme="minorHAnsi" w:hAnsi="Consolas" w:cstheme="minorBidi"/>
      <w:kern w:val="2"/>
      <w:szCs w:val="21"/>
      <w:lang w:eastAsia="it-IT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5E27AE"/>
    <w:rPr>
      <w:rFonts w:ascii="Consolas" w:eastAsiaTheme="minorHAnsi" w:hAnsi="Consolas" w:cstheme="minorBidi"/>
      <w:kern w:val="2"/>
      <w:sz w:val="21"/>
      <w:szCs w:val="21"/>
      <w:lang w:val="it-IT" w:eastAsia="it-IT"/>
      <w14:ligatures w14:val="standardContextual"/>
    </w:rPr>
  </w:style>
  <w:style w:type="character" w:styleId="SubtleEmphasis">
    <w:name w:val="Subtle Emphasis"/>
    <w:basedOn w:val="DefaultParagraphFont"/>
    <w:uiPriority w:val="19"/>
    <w:qFormat/>
    <w:rsid w:val="005F65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456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045AA8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045AA8"/>
    <w:rPr>
      <w:rFonts w:ascii="CMU Serif Roman" w:hAnsi="CMU Serif Roman"/>
      <w:lang w:val="it-IT" w:eastAsia="en-US"/>
    </w:rPr>
  </w:style>
  <w:style w:type="character" w:styleId="FootnoteReference">
    <w:name w:val="footnote reference"/>
    <w:basedOn w:val="DefaultParagraphFont"/>
    <w:uiPriority w:val="99"/>
    <w:unhideWhenUsed/>
    <w:rsid w:val="00045AA8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045A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B0BBC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D918E4"/>
    <w:rPr>
      <w:b/>
      <w:bCs/>
    </w:rPr>
  </w:style>
  <w:style w:type="paragraph" w:styleId="NoSpacing">
    <w:name w:val="No Spacing"/>
    <w:uiPriority w:val="1"/>
    <w:qFormat/>
    <w:rsid w:val="00764758"/>
    <w:pPr>
      <w:ind w:firstLine="340"/>
      <w:jc w:val="both"/>
    </w:pPr>
    <w:rPr>
      <w:rFonts w:ascii="CMU Serif Roman" w:hAnsi="CMU Serif Roman"/>
      <w:sz w:val="21"/>
      <w:szCs w:val="24"/>
      <w:lang w:val="it-I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ox.com/money/2024/3/7/24092309/nvidia-stock-earnings-valuation-ai-explainer" TargetMode="External"/><Relationship Id="rId3" Type="http://schemas.openxmlformats.org/officeDocument/2006/relationships/hyperlink" Target="https://it.investing.com/news/company-news/il-titolo-jpmorgan-mantiene-il-rating-overweight-sovrappesare-con-prospettive-di-fatturato-ottimistiche-93CH-2401954" TargetMode="External"/><Relationship Id="rId7" Type="http://schemas.openxmlformats.org/officeDocument/2006/relationships/hyperlink" Target="https://www.weforum.org/agenda/2023/01/charts-state-global-development/" TargetMode="External"/><Relationship Id="rId2" Type="http://schemas.openxmlformats.org/officeDocument/2006/relationships/hyperlink" Target="https://it.investing.com/news/stock-market-news/i-progressi-di-intel-nellintelligenza-artificiale-accelerano-gradualmente-analisi-di-deutsche-bank-432SI-2374355" TargetMode="External"/><Relationship Id="rId1" Type="http://schemas.openxmlformats.org/officeDocument/2006/relationships/hyperlink" Target="https://forbes.it/2024/05/30/il-titolo-nvidia-verso-una-capitalizzazione-di-mercato-di-3-000-miliardi-di-dollari/" TargetMode="External"/><Relationship Id="rId6" Type="http://schemas.openxmlformats.org/officeDocument/2006/relationships/hyperlink" Target="https://pypi.org/project/yfinance/" TargetMode="External"/><Relationship Id="rId5" Type="http://schemas.openxmlformats.org/officeDocument/2006/relationships/hyperlink" Target="https://www.cnbc.com/2023/12/01/op-ed-war-is-a-good-time-for-investors-to-load-up-on-defense-stock.html" TargetMode="External"/><Relationship Id="rId4" Type="http://schemas.openxmlformats.org/officeDocument/2006/relationships/hyperlink" Target="https://finance.yahoo.com/news/bank-america-ceo-expects-10-174115137.html?guccounter=1" TargetMode="External"/><Relationship Id="rId9" Type="http://schemas.openxmlformats.org/officeDocument/2006/relationships/hyperlink" Target="https://www.manufacturingtodayindia.com/why-intel-is-falling-behind-in-the-semiconductor-market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\Downloads\LaTex%2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MU Serif">
      <a:majorFont>
        <a:latin typeface="CMU Serif"/>
        <a:ea typeface=""/>
        <a:cs typeface=""/>
      </a:majorFont>
      <a:minorFont>
        <a:latin typeface="CMU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Ein05</b:Tag>
    <b:SourceType>JournalArticle</b:SourceType>
    <b:Guid>{0C5B9AF9-767C-4B3D-AA20-8C48470B923F}</b:Guid>
    <b:Title>On the electrodynamics of moving bodies</b:Title>
    <b:Year>1905</b:Year>
    <b:Author>
      <b:Author>
        <b:NameList>
          <b:Person>
            <b:Last>Einstein</b:Last>
            <b:First>Albert</b:First>
          </b:Person>
        </b:NameList>
      </b:Author>
    </b:Author>
    <b:JournalName>Annalen der Physik</b:JournalName>
    <b:Pages>891-921</b:Pages>
    <b:Volume>322</b:Volume>
    <b:Issue>10</b:Issue>
    <b:RefOrder>1</b:RefOrder>
  </b:Source>
  <b:Source>
    <b:Tag>Don16</b:Tag>
    <b:SourceType>InternetSite</b:SourceType>
    <b:Guid>{D7CA692A-531E-4C1A-AB21-380CFC3B9C87}</b:Guid>
    <b:Title>Knuth: Comuters and Typesetting</b:Title>
    <b:Author>
      <b:Author>
        <b:NameList>
          <b:Person>
            <b:Last>Knuth</b:Last>
            <b:First>Donald</b:First>
          </b:Person>
        </b:NameList>
      </b:Author>
    </b:Author>
    <b:YearAccessed>2016</b:YearAccessed>
    <b:MonthAccessed>09</b:MonthAccessed>
    <b:DayAccessed>01</b:DayAccessed>
    <b:URL>https://www-cs-faculty.stanford.edu/~knuth/abcde.html</b:URL>
    <b:RefOrder>2</b:RefOrder>
  </b:Source>
</b:Sources>
</file>

<file path=customXml/itemProps1.xml><?xml version="1.0" encoding="utf-8"?>
<ds:datastoreItem xmlns:ds="http://schemas.openxmlformats.org/officeDocument/2006/customXml" ds:itemID="{8D873693-F2D9-4824-9F52-D1BC9B4AD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 7.dotx</Template>
  <TotalTime>1512</TotalTime>
  <Pages>1</Pages>
  <Words>2715</Words>
  <Characters>15480</Characters>
  <Application>Microsoft Office Word</Application>
  <DocSecurity>0</DocSecurity>
  <Lines>129</Lines>
  <Paragraphs>36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Riccardo</cp:lastModifiedBy>
  <cp:revision>2</cp:revision>
  <cp:lastPrinted>2024-04-06T11:45:00Z</cp:lastPrinted>
  <dcterms:created xsi:type="dcterms:W3CDTF">2024-06-24T13:40:00Z</dcterms:created>
  <dcterms:modified xsi:type="dcterms:W3CDTF">2024-06-30T13:50:00Z</dcterms:modified>
</cp:coreProperties>
</file>